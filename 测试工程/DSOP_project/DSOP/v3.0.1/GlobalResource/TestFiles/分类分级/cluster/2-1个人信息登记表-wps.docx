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我是一名应届毕业生，我叫姜冬秋，身份证号：421125198910243414，来自湖北武汉，居住湖北省武汉市汉阳大道当代万国城3201室，农村生活铸就了我淳朴、诚实、善良的性格，培养了我不怕困难挫折，不服输的奋斗精神。我深知学习机会来之不易</w:t>
      </w: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58247EFE-520B-46CE-96A9-E2942B542590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994441C2-531E-4643-A722-CCC8D3AA66D8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FD5CF55C-E1AD-4AEC-A992-EA05D966CCD8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B597BF06-1A6B-478B-98D1-5AFA56F0ADE7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7F5BBB9D-9E5E-4F63-9BEE-C785D1E9E221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59B1A30F-5F84-4B13-8A71-824495409B8E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FDD493F5-157A-4294-97D2-4B844E2EC494}"/>
  </w:font>
  <w:font w:name="汉仪中简黑简">
    <w:altName w:val="黑体"/>
    <w:panose1 w:val="00000000000000000000"/>
    <w:charset w:val="86"/>
    <w:family w:val="auto"/>
    <w:pitch w:val="default"/>
    <w:sig w:usb0="00000000" w:usb1="00000000" w:usb2="00000000" w:usb3="00000000" w:csb0="000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TrueTypeFonts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MiwiaGRpZCI6ImNmYmRmYzk1NWUwMzczMzU0ZTVhZjZlYTA5ZDBiOTA4IiwidXNlckNvdW50IjoyfQ=="/>
  </w:docVars>
  <w:rsids>
    <w:rsidRoot w:val="4FF8335C"/>
    <w:rsid w:val="00AA5430"/>
    <w:rsid w:val="00B976C6"/>
    <w:rsid w:val="03E44903"/>
    <w:rsid w:val="0F982F15"/>
    <w:rsid w:val="162660BB"/>
    <w:rsid w:val="4FF8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angdq\Library\Containers\com.kingsoft.wpsoffice.mac\Data\.kingsoft\office6\templates\download\daee91fb-6d00-4b9d-9984-2285fe1e5095\&#20010;&#20154;&#31616;&#21382;&#20449;&#24687;&#30331;&#35760;&#34920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1A846-9491-4395-8300-449B5747B14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个人简历信息登记表.docx</Template>
  <Pages>2</Pages>
  <Words>194</Words>
  <Characters>271</Characters>
  <Lines>2</Lines>
  <Paragraphs>1</Paragraphs>
  <TotalTime>3</TotalTime>
  <ScaleCrop>false</ScaleCrop>
  <LinksUpToDate>false</LinksUpToDate>
  <CharactersWithSpaces>290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2022-11-20T22:26:00Z</dcterms:created>
  <dc:creator>jiangdq</dc:creator>
  <cp:lastModifiedBy>艽野</cp:lastModifiedBy>
  <dcterms:modified xsi:type="dcterms:W3CDTF">2023-06-08T04:43:44Z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187144406F9949A090E2AF442B263016_13</vt:lpwstr>
  </property>
  <property fmtid="{D5CDD505-2E9C-101B-9397-08002B2CF9AE}" pid="4" name="KSOTemplateUUID">
    <vt:lpwstr>v1.0_mb_v/9ZzWOeYkG6dFxVAteaRw==</vt:lpwstr>
  </property>
</Properties>
</file>