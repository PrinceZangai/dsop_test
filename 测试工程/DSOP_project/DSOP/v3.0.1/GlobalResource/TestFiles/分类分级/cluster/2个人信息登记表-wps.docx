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80" w:rightFromText="180" w:vertAnchor="page" w:horzAnchor="page" w:tblpX="1272" w:tblpY="1782"/>
        <w:tblOverlap w:val="never"/>
        <w:tblW w:w="947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22"/>
        <w:gridCol w:w="1311"/>
        <w:gridCol w:w="1256"/>
        <w:gridCol w:w="1256"/>
        <w:gridCol w:w="1257"/>
        <w:gridCol w:w="1536"/>
        <w:gridCol w:w="1536"/>
      </w:tblGrid>
      <w:tr w:rsidR="008357B6" w14:paraId="67BA3881" w14:textId="7777777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9E099F1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87E6AAC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张本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4CF2433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性别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9AC7898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男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89B1E50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出生日期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1E6944A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2022-11-20</w:t>
            </w:r>
          </w:p>
        </w:tc>
        <w:tc>
          <w:tcPr>
            <w:tcW w:w="1354" w:type="dxa"/>
            <w:vMerge w:val="restart"/>
            <w:tcBorders>
              <w:tl2br w:val="nil"/>
              <w:tr2bl w:val="nil"/>
            </w:tcBorders>
            <w:vAlign w:val="center"/>
          </w:tcPr>
          <w:p w14:paraId="45D3C1AF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照片</w:t>
            </w:r>
          </w:p>
        </w:tc>
      </w:tr>
      <w:tr w:rsidR="008357B6" w14:paraId="04119367" w14:textId="7777777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E169636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民族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38D7E4A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汉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632D3A6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籍贯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6EE3709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江苏南京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BC222CB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政治面貌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1BDAD60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党员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34B0F772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8357B6" w14:paraId="7459BE55" w14:textId="77777777">
        <w:trPr>
          <w:trHeight w:val="592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15098BB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健康状况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C000E41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好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92FC907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婚姻状况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93FDD4C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已婚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2197897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633F35F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18977073624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420C7E65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8357B6" w14:paraId="49B3CCC1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1E7B452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学历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0FD87EE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本科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9547CA5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专业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93E8ED8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软件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FFAEA8E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应聘职位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08052D9E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数据分析工程师</w:t>
            </w:r>
          </w:p>
        </w:tc>
      </w:tr>
      <w:tr w:rsidR="008357B6" w14:paraId="102965CE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1C2F776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期望薪资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F9C1A31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10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w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2A5D013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身份证号</w:t>
            </w:r>
          </w:p>
        </w:tc>
        <w:tc>
          <w:tcPr>
            <w:tcW w:w="5415" w:type="dxa"/>
            <w:gridSpan w:val="4"/>
            <w:tcBorders>
              <w:tl2br w:val="nil"/>
              <w:tr2bl w:val="nil"/>
            </w:tcBorders>
            <w:vAlign w:val="center"/>
          </w:tcPr>
          <w:p w14:paraId="4E2C2F8F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542124196105085479</w:t>
            </w:r>
          </w:p>
        </w:tc>
      </w:tr>
      <w:tr w:rsidR="008357B6" w14:paraId="2739DF5B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F33560C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现居住址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0F78C568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江苏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省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市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雨花台区宁双路120号</w:t>
            </w:r>
          </w:p>
        </w:tc>
      </w:tr>
      <w:tr w:rsidR="008357B6" w14:paraId="4455C542" w14:textId="7777777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723A5EDA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家庭主要成员</w:t>
            </w:r>
          </w:p>
        </w:tc>
      </w:tr>
      <w:tr w:rsidR="008357B6" w14:paraId="099FC4D6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97D5CC1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95C218B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关系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E7FABA2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工作单位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2E85366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职位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5D4391D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</w:tr>
      <w:tr w:rsidR="008357B6" w14:paraId="18F0997E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14EFB2A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张和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E0667A7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父子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6C35300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华为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E53FEF6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项目经理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7692D02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15478624856</w:t>
            </w:r>
          </w:p>
        </w:tc>
      </w:tr>
      <w:tr w:rsidR="008357B6" w14:paraId="77BC45C0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13D42AD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刘琦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633C0C4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母子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A76D17C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趋势科技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B4F30F5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财务主管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815CF3D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15425486547</w:t>
            </w:r>
          </w:p>
        </w:tc>
      </w:tr>
      <w:tr w:rsidR="008357B6" w14:paraId="6E189366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CCCDADA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9F499AA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7B7D8A4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2FEC2CD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284074B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8357B6" w14:paraId="6556FBBA" w14:textId="7777777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3FDB9103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教育及工作经历</w:t>
            </w:r>
          </w:p>
        </w:tc>
      </w:tr>
      <w:tr w:rsidR="008357B6" w14:paraId="7EB94CDB" w14:textId="7777777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5503EE07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起止时间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12CF6C1F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学校名称/工作单位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A73921E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备注</w:t>
            </w:r>
          </w:p>
        </w:tc>
      </w:tr>
      <w:tr w:rsidR="008357B6" w14:paraId="679F2208" w14:textId="7777777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25C66419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2016.05-2020.08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6FAD458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南京大学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1FB115D4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8357B6" w14:paraId="6ED9B8A1" w14:textId="7777777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5EE979B3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DEEBE57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0B08E22E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8357B6" w14:paraId="4EC8719E" w14:textId="7777777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318CE1FD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4C6772A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4CD627FA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8357B6" w14:paraId="45346719" w14:textId="7777777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7ABBA565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BC4FC38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1F0CB2CF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8357B6" w14:paraId="431D2741" w14:textId="7777777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0663F0E5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获得荣誉</w:t>
            </w:r>
          </w:p>
        </w:tc>
      </w:tr>
      <w:tr w:rsidR="008357B6" w14:paraId="1EFE1BB6" w14:textId="7777777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5077CCF1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2020年度优秀毕业生</w:t>
            </w:r>
          </w:p>
        </w:tc>
      </w:tr>
      <w:tr w:rsidR="008357B6" w14:paraId="7BC68440" w14:textId="7777777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1579C6A6" w14:textId="77777777" w:rsidR="008357B6" w:rsidRDefault="008357B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8357B6" w14:paraId="1B233B12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9CC8310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到岗时间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05CCC160" w14:textId="77777777" w:rsidR="008357B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一周内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   半个月内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一个月内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</w:p>
        </w:tc>
      </w:tr>
    </w:tbl>
    <w:p w14:paraId="319DE80C" w14:textId="77777777" w:rsidR="008357B6" w:rsidRDefault="00000000">
      <w:pPr>
        <w:sectPr w:rsidR="008357B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DD13E" wp14:editId="24B1182F">
                <wp:simplePos x="0" y="0"/>
                <wp:positionH relativeFrom="column">
                  <wp:posOffset>1167130</wp:posOffset>
                </wp:positionH>
                <wp:positionV relativeFrom="paragraph">
                  <wp:posOffset>-304165</wp:posOffset>
                </wp:positionV>
                <wp:extent cx="3048000" cy="46990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130" y="610235"/>
                          <a:ext cx="30480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982B0" w14:textId="77777777" w:rsidR="008357B6" w:rsidRDefault="00000000">
                            <w:pPr>
                              <w:jc w:val="distribute"/>
                              <w:rPr>
                                <w:rFonts w:ascii="汉仪中简黑简" w:eastAsia="汉仪中简黑简" w:hAnsi="汉仪中简黑简" w:cs="汉仪中简黑简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汉仪中简黑简" w:eastAsia="汉仪中简黑简" w:hAnsi="汉仪中简黑简" w:cs="汉仪中简黑简" w:hint="eastAsia"/>
                                <w:b/>
                                <w:bCs/>
                                <w:sz w:val="36"/>
                                <w:szCs w:val="44"/>
                              </w:rPr>
                              <w:t>个人简历信息登记表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DDD13E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91.9pt;margin-top:-23.95pt;width:240pt;height:3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" filled="f" stroked="f" strokeweight=".5pt">
                <v:textbox>
                  <w:txbxContent>
                    <w:p w14:paraId="38F982B0" w14:textId="77777777" w:rsidR="008357B6" w:rsidRDefault="00000000">
                      <w:pPr>
                        <w:jc w:val="distribute"/>
                        <w:rPr>
                          <w:rFonts w:ascii="汉仪中简黑简" w:eastAsia="汉仪中简黑简" w:hAnsi="汉仪中简黑简" w:cs="汉仪中简黑简"/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rFonts w:ascii="汉仪中简黑简" w:eastAsia="汉仪中简黑简" w:hAnsi="汉仪中简黑简" w:cs="汉仪中简黑简" w:hint="eastAsia"/>
                          <w:b/>
                          <w:bCs/>
                          <w:sz w:val="36"/>
                          <w:szCs w:val="44"/>
                        </w:rPr>
                        <w:t>个人简历信息登记表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4"/>
        <w:tblpPr w:leftFromText="180" w:rightFromText="180" w:vertAnchor="page" w:horzAnchor="page" w:tblpX="1272" w:tblpY="1782"/>
        <w:tblOverlap w:val="never"/>
        <w:tblW w:w="947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062"/>
        <w:gridCol w:w="2150"/>
        <w:gridCol w:w="1063"/>
        <w:gridCol w:w="1063"/>
        <w:gridCol w:w="1064"/>
        <w:gridCol w:w="1536"/>
        <w:gridCol w:w="1536"/>
      </w:tblGrid>
      <w:tr w:rsidR="001D1D2C" w14:paraId="18D14A50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03B185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lastRenderedPageBreak/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6224FD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张本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D5EFEA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性别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05CCC1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男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30EBD1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出生日期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778E55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2022-11-20</w:t>
            </w:r>
          </w:p>
        </w:tc>
        <w:tc>
          <w:tcPr>
            <w:tcW w:w="1354" w:type="dxa"/>
            <w:vMerge w:val="restart"/>
            <w:tcBorders>
              <w:tl2br w:val="nil"/>
              <w:tr2bl w:val="nil"/>
            </w:tcBorders>
            <w:vAlign w:val="center"/>
          </w:tcPr>
          <w:p w14:paraId="4401EC4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照片</w:t>
            </w:r>
          </w:p>
        </w:tc>
      </w:tr>
      <w:tr w:rsidR="001D1D2C" w14:paraId="47E0035E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01CAA9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民族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6C9404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汉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1B4442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籍贯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BA6796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江苏南京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C8B84D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政治面貌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F72F2C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党员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07D9C17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1D1D2C" w14:paraId="54B21C9C" w14:textId="77777777" w:rsidTr="00E45D67">
        <w:trPr>
          <w:trHeight w:val="592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7EE00C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健康状况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0A0545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好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1CF7DA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婚姻状况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014E59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已婚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CB8700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AAE145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18977073624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434F4FB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1D1D2C" w14:paraId="79DDE9D8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000738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学历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C5DAAC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本科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06CB9B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专业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61D177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软件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519170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应聘职位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5E9449B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数据分析工程师</w:t>
            </w:r>
          </w:p>
        </w:tc>
      </w:tr>
      <w:tr w:rsidR="001D1D2C" w14:paraId="2B308E4C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EA085DA" w14:textId="43870C4B" w:rsidR="001D1D2C" w:rsidRDefault="001D1D2C" w:rsidP="00E45D67">
            <w:pPr>
              <w:jc w:val="center"/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</w:pPr>
            <w:r>
              <w:rPr>
                <w:rFonts w:ascii="宋体" w:eastAsia="宋体" w:hAnsi="宋体" w:cs="宋体" w:hint="eastAsia"/>
                <w:sz w:val="24"/>
                <w:szCs w:val="32"/>
              </w:rPr>
              <w:t>邮箱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F3BDEE1" w14:textId="53E227BE" w:rsidR="001D1D2C" w:rsidRPr="001D1D2C" w:rsidRDefault="001D1D2C" w:rsidP="00E45D67">
            <w:pPr>
              <w:jc w:val="center"/>
              <w:rPr>
                <w:rFonts w:ascii="Cambria" w:eastAsia="汉仪中简黑简" w:hAnsi="Cambria" w:cs="汉仪中简黑简" w:hint="eastAsia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</w:t>
            </w: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672211</w:t>
            </w:r>
            <w:r>
              <w:rPr>
                <w:rFonts w:ascii="Cambria" w:eastAsia="汉仪中简黑简" w:hAnsi="Cambria" w:cs="汉仪中简黑简"/>
                <w:sz w:val="24"/>
                <w:szCs w:val="32"/>
              </w:rPr>
              <w:t>@163</w:t>
            </w:r>
            <w:r>
              <w:rPr>
                <w:rFonts w:ascii="Cambria" w:eastAsia="汉仪中简黑简" w:hAnsi="Cambria" w:cs="汉仪中简黑简" w:hint="eastAsia"/>
                <w:sz w:val="24"/>
                <w:szCs w:val="32"/>
              </w:rPr>
              <w:t>.</w:t>
            </w:r>
            <w:r>
              <w:rPr>
                <w:rFonts w:ascii="Cambria" w:eastAsia="汉仪中简黑简" w:hAnsi="Cambria" w:cs="汉仪中简黑简"/>
                <w:sz w:val="24"/>
                <w:szCs w:val="32"/>
              </w:rPr>
              <w:t>com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6E219AF" w14:textId="7667B906" w:rsidR="001D1D2C" w:rsidRPr="001D1D2C" w:rsidRDefault="001D1D2C" w:rsidP="00E45D67">
            <w:pPr>
              <w:jc w:val="center"/>
              <w:rPr>
                <w:rFonts w:ascii="Cambria" w:eastAsia="汉仪中简黑简" w:hAnsi="Cambria" w:cs="汉仪中简黑简" w:hint="eastAsia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B000E0A" w14:textId="77777777" w:rsidR="001D1D2C" w:rsidRDefault="001D1D2C" w:rsidP="00E45D67">
            <w:pPr>
              <w:jc w:val="center"/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C2769B3" w14:textId="0817FCA6" w:rsidR="001D1D2C" w:rsidRPr="001D1D2C" w:rsidRDefault="001D1D2C" w:rsidP="00E45D67">
            <w:pPr>
              <w:jc w:val="center"/>
              <w:rPr>
                <w:rFonts w:ascii="Cambria" w:eastAsia="汉仪中简黑简" w:hAnsi="Cambria" w:cs="汉仪中简黑简" w:hint="eastAsia"/>
                <w:sz w:val="24"/>
                <w:szCs w:val="32"/>
              </w:rPr>
            </w:pPr>
            <w:r>
              <w:rPr>
                <w:rFonts w:ascii="Cambria" w:eastAsia="汉仪中简黑简" w:hAnsi="Cambria" w:cs="汉仪中简黑简" w:hint="eastAsia"/>
                <w:sz w:val="24"/>
                <w:szCs w:val="32"/>
              </w:rPr>
              <w:t>个人</w:t>
            </w:r>
            <w:r>
              <w:rPr>
                <w:rFonts w:ascii="宋体" w:eastAsia="宋体" w:hAnsi="宋体" w:cs="宋体" w:hint="eastAsia"/>
                <w:sz w:val="24"/>
                <w:szCs w:val="32"/>
              </w:rPr>
              <w:t>网站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6F0EF096" w14:textId="737DE22A" w:rsidR="001D1D2C" w:rsidRPr="001D1D2C" w:rsidRDefault="001D1D2C" w:rsidP="00E45D67">
            <w:pPr>
              <w:jc w:val="center"/>
              <w:rPr>
                <w:rFonts w:ascii="Cambria" w:eastAsia="汉仪中简黑简" w:hAnsi="Cambria" w:cs="汉仪中简黑简" w:hint="eastAsia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www</w:t>
            </w: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.</w:t>
            </w:r>
            <w:r>
              <w:rPr>
                <w:rFonts w:ascii="Cambria" w:eastAsia="汉仪中简黑简" w:hAnsi="Cambria" w:cs="汉仪中简黑简"/>
                <w:sz w:val="24"/>
                <w:szCs w:val="32"/>
              </w:rPr>
              <w:t>baidu.com</w:t>
            </w:r>
          </w:p>
        </w:tc>
      </w:tr>
      <w:tr w:rsidR="001D1D2C" w14:paraId="55F0728D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160EBE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期望薪资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E47784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10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w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6DF0B5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身份证号</w:t>
            </w:r>
          </w:p>
        </w:tc>
        <w:tc>
          <w:tcPr>
            <w:tcW w:w="5415" w:type="dxa"/>
            <w:gridSpan w:val="4"/>
            <w:tcBorders>
              <w:tl2br w:val="nil"/>
              <w:tr2bl w:val="nil"/>
            </w:tcBorders>
            <w:vAlign w:val="center"/>
          </w:tcPr>
          <w:p w14:paraId="15C2317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542124196105085479</w:t>
            </w:r>
          </w:p>
        </w:tc>
      </w:tr>
      <w:tr w:rsidR="0032419D" w14:paraId="5CC7EE33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46780A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现居住址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11BEB8E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江苏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省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市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雨花台区宁双路120号</w:t>
            </w:r>
          </w:p>
        </w:tc>
      </w:tr>
      <w:tr w:rsidR="0032419D" w14:paraId="039CD88E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7D09FF8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家庭主要成员</w:t>
            </w:r>
          </w:p>
        </w:tc>
      </w:tr>
      <w:tr w:rsidR="001D1D2C" w14:paraId="63B02390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32C727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B2FFF8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关系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B6A655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工作单位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BBD794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职位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EE2F3C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</w:tr>
      <w:tr w:rsidR="001D1D2C" w14:paraId="7BD94057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75143B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张和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39FE61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父子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84A470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华为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493FFD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项目经理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CCA66D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15478624856</w:t>
            </w:r>
          </w:p>
        </w:tc>
      </w:tr>
      <w:tr w:rsidR="001D1D2C" w14:paraId="603AB0C0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88646C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刘琦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257611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母子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D35A7A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趋势科技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E6D466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财务主管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133832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15425486547</w:t>
            </w:r>
          </w:p>
        </w:tc>
      </w:tr>
      <w:tr w:rsidR="001D1D2C" w14:paraId="16A9D27E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69BAA4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CDFB77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D8F068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2F989B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A25C95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0254C62A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0BFCF52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教育及工作经历</w:t>
            </w:r>
          </w:p>
        </w:tc>
      </w:tr>
      <w:tr w:rsidR="0032419D" w14:paraId="40001038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0942DE3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起止时间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553130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学校名称/工作单位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F0F10B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备注</w:t>
            </w:r>
          </w:p>
        </w:tc>
      </w:tr>
      <w:tr w:rsidR="0032419D" w14:paraId="62B3B4E5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5D7B1DD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2016.05-2020.08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734B7B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南京大学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1C78D5E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64B50556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232FA03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752139F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16B97B1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6841BF30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0F9AB37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CE3ECC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0EFF03C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0A8460C3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3D508DF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66354C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BB7855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4E08BE29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1380C4C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获得荣誉</w:t>
            </w:r>
          </w:p>
        </w:tc>
      </w:tr>
      <w:tr w:rsidR="0032419D" w14:paraId="3CF7DCB4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4073FE8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2020年度优秀毕业生</w:t>
            </w:r>
          </w:p>
        </w:tc>
      </w:tr>
      <w:tr w:rsidR="0032419D" w14:paraId="615A3271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0BDABB9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18F1F1CA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C4DFC8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到岗时间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36DEB5D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一周内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   半个月内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一个月内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</w:p>
        </w:tc>
      </w:tr>
    </w:tbl>
    <w:p w14:paraId="14D58437" w14:textId="77777777" w:rsidR="0032419D" w:rsidRDefault="0032419D" w:rsidP="0032419D">
      <w:pPr>
        <w:sectPr w:rsidR="003241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64F904" wp14:editId="6AB1D46F">
                <wp:simplePos x="0" y="0"/>
                <wp:positionH relativeFrom="column">
                  <wp:posOffset>1167130</wp:posOffset>
                </wp:positionH>
                <wp:positionV relativeFrom="paragraph">
                  <wp:posOffset>-304165</wp:posOffset>
                </wp:positionV>
                <wp:extent cx="3048000" cy="469900"/>
                <wp:effectExtent l="0" t="0" r="0" b="0"/>
                <wp:wrapNone/>
                <wp:docPr id="1132284372" name="文本框 1132284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130" y="610235"/>
                          <a:ext cx="30480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0E5FF" w14:textId="77777777" w:rsidR="0032419D" w:rsidRDefault="0032419D" w:rsidP="0032419D">
                            <w:pPr>
                              <w:jc w:val="distribute"/>
                              <w:rPr>
                                <w:rFonts w:ascii="汉仪中简黑简" w:eastAsia="汉仪中简黑简" w:hAnsi="汉仪中简黑简" w:cs="汉仪中简黑简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汉仪中简黑简" w:eastAsia="汉仪中简黑简" w:hAnsi="汉仪中简黑简" w:cs="汉仪中简黑简" w:hint="eastAsia"/>
                                <w:b/>
                                <w:bCs/>
                                <w:sz w:val="36"/>
                                <w:szCs w:val="44"/>
                              </w:rPr>
                              <w:t>个人简历信息登记表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4F904" id="文本框 1132284372" o:spid="_x0000_s1027" type="#_x0000_t202" style="position:absolute;left:0;text-align:left;margin-left:91.9pt;margin-top:-23.95pt;width:240pt;height:3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" filled="f" stroked="f" strokeweight=".5pt">
                <v:textbox>
                  <w:txbxContent>
                    <w:p w14:paraId="2AD0E5FF" w14:textId="77777777" w:rsidR="0032419D" w:rsidRDefault="0032419D" w:rsidP="0032419D">
                      <w:pPr>
                        <w:jc w:val="distribute"/>
                        <w:rPr>
                          <w:rFonts w:ascii="汉仪中简黑简" w:eastAsia="汉仪中简黑简" w:hAnsi="汉仪中简黑简" w:cs="汉仪中简黑简"/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rFonts w:ascii="汉仪中简黑简" w:eastAsia="汉仪中简黑简" w:hAnsi="汉仪中简黑简" w:cs="汉仪中简黑简" w:hint="eastAsia"/>
                          <w:b/>
                          <w:bCs/>
                          <w:sz w:val="36"/>
                          <w:szCs w:val="44"/>
                        </w:rPr>
                        <w:t>个人简历信息登记表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4"/>
        <w:tblpPr w:leftFromText="180" w:rightFromText="180" w:vertAnchor="page" w:horzAnchor="page" w:tblpX="1272" w:tblpY="1782"/>
        <w:tblOverlap w:val="never"/>
        <w:tblW w:w="947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22"/>
        <w:gridCol w:w="1311"/>
        <w:gridCol w:w="1256"/>
        <w:gridCol w:w="1256"/>
        <w:gridCol w:w="1257"/>
        <w:gridCol w:w="1536"/>
        <w:gridCol w:w="1536"/>
      </w:tblGrid>
      <w:tr w:rsidR="0032419D" w14:paraId="3295C0F2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933BE9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lastRenderedPageBreak/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123653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张本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5EE0DC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性别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89434C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男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8B8D4A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出生日期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5C33D9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2022-11-20</w:t>
            </w:r>
          </w:p>
        </w:tc>
        <w:tc>
          <w:tcPr>
            <w:tcW w:w="1354" w:type="dxa"/>
            <w:vMerge w:val="restart"/>
            <w:tcBorders>
              <w:tl2br w:val="nil"/>
              <w:tr2bl w:val="nil"/>
            </w:tcBorders>
            <w:vAlign w:val="center"/>
          </w:tcPr>
          <w:p w14:paraId="6E1EE72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照片</w:t>
            </w:r>
          </w:p>
        </w:tc>
      </w:tr>
      <w:tr w:rsidR="0032419D" w14:paraId="3B4BE80C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617C36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民族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8AF344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汉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4768CE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籍贯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30810F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江苏南京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780DE6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政治面貌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5DFFD9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党员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1D1149E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1EAAC733" w14:textId="77777777" w:rsidTr="00E45D67">
        <w:trPr>
          <w:trHeight w:val="592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A11EDB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健康状况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CDAACF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好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C2ABE9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婚姻状况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EDDD96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已婚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FE93F4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22D1C8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18977073624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77AC0E3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158DD368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8A8BA6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学历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C0306B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本科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B24538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专业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BA5F1E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软件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83D44A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应聘职位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517F23D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数据分析工程师</w:t>
            </w:r>
          </w:p>
        </w:tc>
      </w:tr>
      <w:tr w:rsidR="0032419D" w14:paraId="6F9340A3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CF4056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期望薪资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87F812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10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w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E8B8FD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身份证号</w:t>
            </w:r>
          </w:p>
        </w:tc>
        <w:tc>
          <w:tcPr>
            <w:tcW w:w="5415" w:type="dxa"/>
            <w:gridSpan w:val="4"/>
            <w:tcBorders>
              <w:tl2br w:val="nil"/>
              <w:tr2bl w:val="nil"/>
            </w:tcBorders>
            <w:vAlign w:val="center"/>
          </w:tcPr>
          <w:p w14:paraId="1B1AD61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542124196105085479</w:t>
            </w:r>
          </w:p>
        </w:tc>
      </w:tr>
      <w:tr w:rsidR="0032419D" w14:paraId="435BBD36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F238DB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现居住址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1200CA4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江苏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省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市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雨花台区宁双路120号</w:t>
            </w:r>
          </w:p>
        </w:tc>
      </w:tr>
      <w:tr w:rsidR="0032419D" w14:paraId="2C9D7CDC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317690C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家庭主要成员</w:t>
            </w:r>
          </w:p>
        </w:tc>
      </w:tr>
      <w:tr w:rsidR="0032419D" w14:paraId="26EED0ED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0CBD7D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7243DB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关系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460F49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工作单位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695286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职位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33B59B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</w:tr>
      <w:tr w:rsidR="0032419D" w14:paraId="2BC15179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2D1D41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张和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6C22E7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父子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27DDA0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华为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1224B5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项目经理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BB0E15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15478624856</w:t>
            </w:r>
          </w:p>
        </w:tc>
      </w:tr>
      <w:tr w:rsidR="0032419D" w14:paraId="37E61087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25F4F6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刘琦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D75B7A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母子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7812381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趋势科技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DFF72D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财务主管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BE5BF3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15425486547</w:t>
            </w:r>
          </w:p>
        </w:tc>
      </w:tr>
      <w:tr w:rsidR="0032419D" w14:paraId="20805E02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014D9A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AEE572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749310B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8F5459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47BE80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4CB1FFE2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77A33EE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教育及工作经历</w:t>
            </w:r>
          </w:p>
        </w:tc>
      </w:tr>
      <w:tr w:rsidR="0032419D" w14:paraId="6E9EC245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63B26F9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起止时间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F70FD8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学校名称/工作单位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CBB0AE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备注</w:t>
            </w:r>
          </w:p>
        </w:tc>
      </w:tr>
      <w:tr w:rsidR="0032419D" w14:paraId="7E4EDAD7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5B8FB64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2016.05-2020.08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351445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南京大学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4FB8C44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5ADA36E7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322E5E6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7E81EE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5EF7934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A50EB93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00791E8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194D60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05E3416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6726FDAB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0D6A5A7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41D6F0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838692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3A7B4707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5DDE76A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获得荣誉</w:t>
            </w:r>
          </w:p>
        </w:tc>
      </w:tr>
      <w:tr w:rsidR="0032419D" w14:paraId="64FDBFBB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2660A74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2020年度优秀毕业生</w:t>
            </w:r>
          </w:p>
        </w:tc>
      </w:tr>
      <w:tr w:rsidR="0032419D" w14:paraId="2F2CF724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75B1559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41A30FDB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B11FAF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到岗时间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2BD5BC3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一周内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   半个月内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一个月内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</w:p>
        </w:tc>
      </w:tr>
    </w:tbl>
    <w:p w14:paraId="27A41808" w14:textId="77777777" w:rsidR="0032419D" w:rsidRDefault="0032419D" w:rsidP="0032419D">
      <w:pPr>
        <w:sectPr w:rsidR="003241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DA9041" wp14:editId="11DCE25C">
                <wp:simplePos x="0" y="0"/>
                <wp:positionH relativeFrom="column">
                  <wp:posOffset>1167130</wp:posOffset>
                </wp:positionH>
                <wp:positionV relativeFrom="paragraph">
                  <wp:posOffset>-304165</wp:posOffset>
                </wp:positionV>
                <wp:extent cx="3048000" cy="469900"/>
                <wp:effectExtent l="0" t="0" r="0" b="0"/>
                <wp:wrapNone/>
                <wp:docPr id="1633869399" name="文本框 1633869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130" y="610235"/>
                          <a:ext cx="30480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80D95" w14:textId="77777777" w:rsidR="0032419D" w:rsidRDefault="0032419D" w:rsidP="0032419D">
                            <w:pPr>
                              <w:jc w:val="distribute"/>
                              <w:rPr>
                                <w:rFonts w:ascii="汉仪中简黑简" w:eastAsia="汉仪中简黑简" w:hAnsi="汉仪中简黑简" w:cs="汉仪中简黑简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汉仪中简黑简" w:eastAsia="汉仪中简黑简" w:hAnsi="汉仪中简黑简" w:cs="汉仪中简黑简" w:hint="eastAsia"/>
                                <w:b/>
                                <w:bCs/>
                                <w:sz w:val="36"/>
                                <w:szCs w:val="44"/>
                              </w:rPr>
                              <w:t>个人简历信息登记表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A9041" id="文本框 1633869399" o:spid="_x0000_s1028" type="#_x0000_t202" style="position:absolute;left:0;text-align:left;margin-left:91.9pt;margin-top:-23.95pt;width:240pt;height:3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" filled="f" stroked="f" strokeweight=".5pt">
                <v:textbox>
                  <w:txbxContent>
                    <w:p w14:paraId="14F80D95" w14:textId="77777777" w:rsidR="0032419D" w:rsidRDefault="0032419D" w:rsidP="0032419D">
                      <w:pPr>
                        <w:jc w:val="distribute"/>
                        <w:rPr>
                          <w:rFonts w:ascii="汉仪中简黑简" w:eastAsia="汉仪中简黑简" w:hAnsi="汉仪中简黑简" w:cs="汉仪中简黑简"/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rFonts w:ascii="汉仪中简黑简" w:eastAsia="汉仪中简黑简" w:hAnsi="汉仪中简黑简" w:cs="汉仪中简黑简" w:hint="eastAsia"/>
                          <w:b/>
                          <w:bCs/>
                          <w:sz w:val="36"/>
                          <w:szCs w:val="44"/>
                        </w:rPr>
                        <w:t>个人简历信息登记表</w:t>
                      </w:r>
                    </w:p>
                  </w:txbxContent>
                </v:textbox>
              </v:shape>
            </w:pict>
          </mc:Fallback>
        </mc:AlternateContent>
      </w:r>
    </w:p>
    <w:p w14:paraId="5D3AABB8" w14:textId="77777777" w:rsidR="0032419D" w:rsidRDefault="0032419D" w:rsidP="0032419D"/>
    <w:tbl>
      <w:tblPr>
        <w:tblStyle w:val="a4"/>
        <w:tblpPr w:leftFromText="180" w:rightFromText="180" w:vertAnchor="page" w:horzAnchor="page" w:tblpX="1272" w:tblpY="1782"/>
        <w:tblOverlap w:val="never"/>
        <w:tblW w:w="947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22"/>
        <w:gridCol w:w="1311"/>
        <w:gridCol w:w="1256"/>
        <w:gridCol w:w="1256"/>
        <w:gridCol w:w="1257"/>
        <w:gridCol w:w="1536"/>
        <w:gridCol w:w="1536"/>
      </w:tblGrid>
      <w:tr w:rsidR="0032419D" w14:paraId="4836EA58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A85A5C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434D81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张本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A52072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性别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7E92A2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男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701E7F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出生日期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F2DB0F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2022-11-20</w:t>
            </w:r>
          </w:p>
        </w:tc>
        <w:tc>
          <w:tcPr>
            <w:tcW w:w="1354" w:type="dxa"/>
            <w:vMerge w:val="restart"/>
            <w:tcBorders>
              <w:tl2br w:val="nil"/>
              <w:tr2bl w:val="nil"/>
            </w:tcBorders>
            <w:vAlign w:val="center"/>
          </w:tcPr>
          <w:p w14:paraId="26EC098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照片</w:t>
            </w:r>
          </w:p>
        </w:tc>
      </w:tr>
      <w:tr w:rsidR="0032419D" w14:paraId="15AAE8AE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DC90B6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民族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4C8768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汉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977940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籍贯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B767D8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江苏南京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BB970B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政治面貌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426E95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党员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03D1761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F2DAF63" w14:textId="77777777" w:rsidTr="00E45D67">
        <w:trPr>
          <w:trHeight w:val="592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8AD1CC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健康状况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435AF4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好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A92C88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婚姻状况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C22EB2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已婚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2A445C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314F05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18977073624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3555947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3277EEFB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6AE431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学历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65129F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本科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2C4BE2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专业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0C0BA6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软件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CBD185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应聘职位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5D5C215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数据分析工程师</w:t>
            </w:r>
          </w:p>
        </w:tc>
      </w:tr>
      <w:tr w:rsidR="0032419D" w14:paraId="7C252A64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E17EDF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期望薪资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7122F2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10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w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FA8752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身份证号</w:t>
            </w:r>
          </w:p>
        </w:tc>
        <w:tc>
          <w:tcPr>
            <w:tcW w:w="5415" w:type="dxa"/>
            <w:gridSpan w:val="4"/>
            <w:tcBorders>
              <w:tl2br w:val="nil"/>
              <w:tr2bl w:val="nil"/>
            </w:tcBorders>
            <w:vAlign w:val="center"/>
          </w:tcPr>
          <w:p w14:paraId="0CA39F5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542124196105085479</w:t>
            </w:r>
          </w:p>
        </w:tc>
      </w:tr>
      <w:tr w:rsidR="0032419D" w14:paraId="1CDA20C6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8D8315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现居住址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58E9CFE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江苏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省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市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雨花台区宁双路120号</w:t>
            </w:r>
          </w:p>
        </w:tc>
      </w:tr>
      <w:tr w:rsidR="0032419D" w14:paraId="53C052FD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7727FA7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家庭主要成员</w:t>
            </w:r>
          </w:p>
        </w:tc>
      </w:tr>
      <w:tr w:rsidR="0032419D" w14:paraId="68450DE7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43C90C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289CB3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关系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B47244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工作单位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346888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职位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3F0CF1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</w:tr>
      <w:tr w:rsidR="0032419D" w14:paraId="4C602A97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C33366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张和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3B9EA7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父子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E6414F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华为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0863E9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项目经理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91C43C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15478624856</w:t>
            </w:r>
          </w:p>
        </w:tc>
      </w:tr>
      <w:tr w:rsidR="0032419D" w14:paraId="7CACBAD4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04EB6D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刘琦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6C9946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母子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7E4FDB2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趋势科技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8978B4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财务主管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8C65B6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15425486547</w:t>
            </w:r>
          </w:p>
        </w:tc>
      </w:tr>
      <w:tr w:rsidR="0032419D" w14:paraId="0816F96C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9885D5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F72867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779E2AB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9DACA3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98C57F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5270110D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746B462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教育及工作经历</w:t>
            </w:r>
          </w:p>
        </w:tc>
      </w:tr>
      <w:tr w:rsidR="0032419D" w14:paraId="1F60A864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304AFE5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起止时间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80CD2B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学校名称/工作单位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2EFC47F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备注</w:t>
            </w:r>
          </w:p>
        </w:tc>
      </w:tr>
      <w:tr w:rsidR="0032419D" w14:paraId="0F055160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5A28D4E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2016.05-2020.08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B7B795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南京大学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7AEA713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02AF110B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5A0F8AF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154182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230516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0970183F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112D90D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1C194FC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1216A2C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35C10000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2C5EDBD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E248E5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6B7655A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046F4EA2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4829BE1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获得荣誉</w:t>
            </w:r>
          </w:p>
        </w:tc>
      </w:tr>
      <w:tr w:rsidR="0032419D" w14:paraId="4D1789C6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3D28462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2020年度优秀毕业生</w:t>
            </w:r>
          </w:p>
        </w:tc>
      </w:tr>
      <w:tr w:rsidR="0032419D" w14:paraId="6B69D1AA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1B0D61B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EA7EB51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59D451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到岗时间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0D70779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一周内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   半个月内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一个月内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</w:p>
        </w:tc>
      </w:tr>
    </w:tbl>
    <w:p w14:paraId="7AFB3CA4" w14:textId="77777777" w:rsidR="0032419D" w:rsidRDefault="0032419D" w:rsidP="0032419D">
      <w:pPr>
        <w:sectPr w:rsidR="003241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F7A467" wp14:editId="696AF35C">
                <wp:simplePos x="0" y="0"/>
                <wp:positionH relativeFrom="column">
                  <wp:posOffset>1167130</wp:posOffset>
                </wp:positionH>
                <wp:positionV relativeFrom="paragraph">
                  <wp:posOffset>-304165</wp:posOffset>
                </wp:positionV>
                <wp:extent cx="3048000" cy="469900"/>
                <wp:effectExtent l="0" t="0" r="0" b="0"/>
                <wp:wrapNone/>
                <wp:docPr id="500577163" name="文本框 500577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130" y="610235"/>
                          <a:ext cx="30480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71315" w14:textId="77777777" w:rsidR="0032419D" w:rsidRDefault="0032419D" w:rsidP="0032419D">
                            <w:pPr>
                              <w:jc w:val="distribute"/>
                              <w:rPr>
                                <w:rFonts w:ascii="汉仪中简黑简" w:eastAsia="汉仪中简黑简" w:hAnsi="汉仪中简黑简" w:cs="汉仪中简黑简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汉仪中简黑简" w:eastAsia="汉仪中简黑简" w:hAnsi="汉仪中简黑简" w:cs="汉仪中简黑简" w:hint="eastAsia"/>
                                <w:b/>
                                <w:bCs/>
                                <w:sz w:val="36"/>
                                <w:szCs w:val="44"/>
                              </w:rPr>
                              <w:t>个人简历信息登记表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7A467" id="文本框 500577163" o:spid="_x0000_s1029" type="#_x0000_t202" style="position:absolute;left:0;text-align:left;margin-left:91.9pt;margin-top:-23.95pt;width:240pt;height:3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" filled="f" stroked="f" strokeweight=".5pt">
                <v:textbox>
                  <w:txbxContent>
                    <w:p w14:paraId="18A71315" w14:textId="77777777" w:rsidR="0032419D" w:rsidRDefault="0032419D" w:rsidP="0032419D">
                      <w:pPr>
                        <w:jc w:val="distribute"/>
                        <w:rPr>
                          <w:rFonts w:ascii="汉仪中简黑简" w:eastAsia="汉仪中简黑简" w:hAnsi="汉仪中简黑简" w:cs="汉仪中简黑简"/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rFonts w:ascii="汉仪中简黑简" w:eastAsia="汉仪中简黑简" w:hAnsi="汉仪中简黑简" w:cs="汉仪中简黑简" w:hint="eastAsia"/>
                          <w:b/>
                          <w:bCs/>
                          <w:sz w:val="36"/>
                          <w:szCs w:val="44"/>
                        </w:rPr>
                        <w:t>个人简历信息登记表</w:t>
                      </w:r>
                    </w:p>
                  </w:txbxContent>
                </v:textbox>
              </v:shape>
            </w:pict>
          </mc:Fallback>
        </mc:AlternateContent>
      </w:r>
    </w:p>
    <w:p w14:paraId="135264F4" w14:textId="77777777" w:rsidR="0032419D" w:rsidRDefault="0032419D" w:rsidP="0032419D"/>
    <w:tbl>
      <w:tblPr>
        <w:tblStyle w:val="a4"/>
        <w:tblpPr w:leftFromText="180" w:rightFromText="180" w:vertAnchor="page" w:horzAnchor="page" w:tblpX="1272" w:tblpY="1782"/>
        <w:tblOverlap w:val="never"/>
        <w:tblW w:w="947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22"/>
        <w:gridCol w:w="1311"/>
        <w:gridCol w:w="1256"/>
        <w:gridCol w:w="1256"/>
        <w:gridCol w:w="1257"/>
        <w:gridCol w:w="1536"/>
        <w:gridCol w:w="1536"/>
      </w:tblGrid>
      <w:tr w:rsidR="0032419D" w14:paraId="64807E78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27D3C6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9821B2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张本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F58465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性别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88F57A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男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E22E95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出生日期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C5EFE4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2022-11-20</w:t>
            </w:r>
          </w:p>
        </w:tc>
        <w:tc>
          <w:tcPr>
            <w:tcW w:w="1354" w:type="dxa"/>
            <w:vMerge w:val="restart"/>
            <w:tcBorders>
              <w:tl2br w:val="nil"/>
              <w:tr2bl w:val="nil"/>
            </w:tcBorders>
            <w:vAlign w:val="center"/>
          </w:tcPr>
          <w:p w14:paraId="634EE3A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照片</w:t>
            </w:r>
          </w:p>
        </w:tc>
      </w:tr>
      <w:tr w:rsidR="0032419D" w14:paraId="16C89442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080A4A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民族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239531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汉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C356A9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籍贯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84685B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江苏南京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48457C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政治面貌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428642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党员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2C9622F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697D4B28" w14:textId="77777777" w:rsidTr="00E45D67">
        <w:trPr>
          <w:trHeight w:val="592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7EC6DB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健康状况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43AA34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好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895EC4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婚姻状况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A96165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已婚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AE3EA7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4A5949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18977073624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5F415C4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CDBB154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6B92F0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学历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94EC05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本科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D34BEE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专业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B8CE88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软件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7C174D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应聘职位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63ACF26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数据分析工程师</w:t>
            </w:r>
          </w:p>
        </w:tc>
      </w:tr>
      <w:tr w:rsidR="0032419D" w14:paraId="5F0EB156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32EDCE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期望薪资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7DD474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10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w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F048C4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身份证号</w:t>
            </w:r>
          </w:p>
        </w:tc>
        <w:tc>
          <w:tcPr>
            <w:tcW w:w="5415" w:type="dxa"/>
            <w:gridSpan w:val="4"/>
            <w:tcBorders>
              <w:tl2br w:val="nil"/>
              <w:tr2bl w:val="nil"/>
            </w:tcBorders>
            <w:vAlign w:val="center"/>
          </w:tcPr>
          <w:p w14:paraId="7C86EBB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542124196105085479</w:t>
            </w:r>
          </w:p>
        </w:tc>
      </w:tr>
      <w:tr w:rsidR="0032419D" w14:paraId="0A7C2B80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1B61DD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现居住址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52A4772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江苏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省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市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雨花台区宁双路120号</w:t>
            </w:r>
          </w:p>
        </w:tc>
      </w:tr>
      <w:tr w:rsidR="0032419D" w14:paraId="2EFF1642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589D8B8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家庭主要成员</w:t>
            </w:r>
          </w:p>
        </w:tc>
      </w:tr>
      <w:tr w:rsidR="0032419D" w14:paraId="184B2613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B05B5C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51A3D1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关系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AA5CFD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工作单位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622CE4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职位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04F967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</w:tr>
      <w:tr w:rsidR="0032419D" w14:paraId="23B970DC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600632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张和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7E85DC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父子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1862853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华为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69E6F3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项目经理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71D8D1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15478624856</w:t>
            </w:r>
          </w:p>
        </w:tc>
      </w:tr>
      <w:tr w:rsidR="0032419D" w14:paraId="1D4C707E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C2B7DC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刘琦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B858E5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母子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DB379C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趋势科技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95381A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财务主管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3A21D5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15425486547</w:t>
            </w:r>
          </w:p>
        </w:tc>
      </w:tr>
      <w:tr w:rsidR="0032419D" w14:paraId="4600C7B8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8845C1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8CE327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97354C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88823B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9CE2F7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BD5A133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26FABA9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教育及工作经历</w:t>
            </w:r>
          </w:p>
        </w:tc>
      </w:tr>
      <w:tr w:rsidR="0032419D" w14:paraId="61E2B75E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4D961A0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起止时间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1270C1E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学校名称/工作单位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0ACC7CF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备注</w:t>
            </w:r>
          </w:p>
        </w:tc>
      </w:tr>
      <w:tr w:rsidR="0032419D" w14:paraId="28DB13AB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51A16E5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2016.05-2020.08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91397C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南京大学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FB1F39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11764C93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778E4DD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94D900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1F9AD1F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D53261A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0264545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E040BC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5C45D04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74AEBA0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79E9A12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12D7B8E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78DDFD4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4420AFD0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103E612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获得荣誉</w:t>
            </w:r>
          </w:p>
        </w:tc>
      </w:tr>
      <w:tr w:rsidR="0032419D" w14:paraId="32B19938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3505985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2020年度优秀毕业生</w:t>
            </w:r>
          </w:p>
        </w:tc>
      </w:tr>
      <w:tr w:rsidR="0032419D" w14:paraId="2BF25D69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624FD6D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BA0DA27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BF6546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到岗时间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04116D7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一周内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   半个月内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一个月内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</w:p>
        </w:tc>
      </w:tr>
    </w:tbl>
    <w:p w14:paraId="54DDC9EE" w14:textId="77777777" w:rsidR="0032419D" w:rsidRDefault="0032419D" w:rsidP="0032419D">
      <w:pPr>
        <w:sectPr w:rsidR="003241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281A7F" wp14:editId="628D3913">
                <wp:simplePos x="0" y="0"/>
                <wp:positionH relativeFrom="column">
                  <wp:posOffset>1167130</wp:posOffset>
                </wp:positionH>
                <wp:positionV relativeFrom="paragraph">
                  <wp:posOffset>-304165</wp:posOffset>
                </wp:positionV>
                <wp:extent cx="3048000" cy="469900"/>
                <wp:effectExtent l="0" t="0" r="0" b="0"/>
                <wp:wrapNone/>
                <wp:docPr id="369396077" name="文本框 369396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130" y="610235"/>
                          <a:ext cx="30480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589B5" w14:textId="77777777" w:rsidR="0032419D" w:rsidRDefault="0032419D" w:rsidP="0032419D">
                            <w:pPr>
                              <w:jc w:val="distribute"/>
                              <w:rPr>
                                <w:rFonts w:ascii="汉仪中简黑简" w:eastAsia="汉仪中简黑简" w:hAnsi="汉仪中简黑简" w:cs="汉仪中简黑简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汉仪中简黑简" w:eastAsia="汉仪中简黑简" w:hAnsi="汉仪中简黑简" w:cs="汉仪中简黑简" w:hint="eastAsia"/>
                                <w:b/>
                                <w:bCs/>
                                <w:sz w:val="36"/>
                                <w:szCs w:val="44"/>
                              </w:rPr>
                              <w:t>个人简历信息登记表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81A7F" id="文本框 369396077" o:spid="_x0000_s1030" type="#_x0000_t202" style="position:absolute;left:0;text-align:left;margin-left:91.9pt;margin-top:-23.95pt;width:240pt;height:3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" filled="f" stroked="f" strokeweight=".5pt">
                <v:textbox>
                  <w:txbxContent>
                    <w:p w14:paraId="247589B5" w14:textId="77777777" w:rsidR="0032419D" w:rsidRDefault="0032419D" w:rsidP="0032419D">
                      <w:pPr>
                        <w:jc w:val="distribute"/>
                        <w:rPr>
                          <w:rFonts w:ascii="汉仪中简黑简" w:eastAsia="汉仪中简黑简" w:hAnsi="汉仪中简黑简" w:cs="汉仪中简黑简"/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rFonts w:ascii="汉仪中简黑简" w:eastAsia="汉仪中简黑简" w:hAnsi="汉仪中简黑简" w:cs="汉仪中简黑简" w:hint="eastAsia"/>
                          <w:b/>
                          <w:bCs/>
                          <w:sz w:val="36"/>
                          <w:szCs w:val="44"/>
                        </w:rPr>
                        <w:t>个人简历信息登记表</w:t>
                      </w:r>
                    </w:p>
                  </w:txbxContent>
                </v:textbox>
              </v:shape>
            </w:pict>
          </mc:Fallback>
        </mc:AlternateContent>
      </w:r>
    </w:p>
    <w:p w14:paraId="5B989F67" w14:textId="77777777" w:rsidR="0032419D" w:rsidRDefault="0032419D" w:rsidP="0032419D"/>
    <w:tbl>
      <w:tblPr>
        <w:tblStyle w:val="a4"/>
        <w:tblpPr w:leftFromText="180" w:rightFromText="180" w:vertAnchor="page" w:horzAnchor="page" w:tblpX="1272" w:tblpY="1782"/>
        <w:tblOverlap w:val="never"/>
        <w:tblW w:w="947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22"/>
        <w:gridCol w:w="1311"/>
        <w:gridCol w:w="1256"/>
        <w:gridCol w:w="1256"/>
        <w:gridCol w:w="1257"/>
        <w:gridCol w:w="1536"/>
        <w:gridCol w:w="1536"/>
      </w:tblGrid>
      <w:tr w:rsidR="0032419D" w14:paraId="3641EE35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A6557F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CED2DF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张本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209719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性别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F586AC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男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E06215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出生日期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C3A3C4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2022-11-20</w:t>
            </w:r>
          </w:p>
        </w:tc>
        <w:tc>
          <w:tcPr>
            <w:tcW w:w="1354" w:type="dxa"/>
            <w:vMerge w:val="restart"/>
            <w:tcBorders>
              <w:tl2br w:val="nil"/>
              <w:tr2bl w:val="nil"/>
            </w:tcBorders>
            <w:vAlign w:val="center"/>
          </w:tcPr>
          <w:p w14:paraId="7128689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照片</w:t>
            </w:r>
          </w:p>
        </w:tc>
      </w:tr>
      <w:tr w:rsidR="0032419D" w14:paraId="31E09D9A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A5C305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民族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DB6245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汉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F9DB93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籍贯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0D713A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江苏南京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619A8A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政治面貌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1674D2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党员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7308C0F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8F501BC" w14:textId="77777777" w:rsidTr="00E45D67">
        <w:trPr>
          <w:trHeight w:val="592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10AED5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健康状况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B401EF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好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5F1977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婚姻状况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04C9C0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已婚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60B872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34D84E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18977073624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0FF0EE5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41CD30D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A50599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学历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78AF7C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本科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951B23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专业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E2FB98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软件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7ED7B6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应聘职位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5CA43F4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数据分析工程师</w:t>
            </w:r>
          </w:p>
        </w:tc>
      </w:tr>
      <w:tr w:rsidR="0032419D" w14:paraId="4E66B544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0D9530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期望薪资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C53A51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10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w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FF2146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身份证号</w:t>
            </w:r>
          </w:p>
        </w:tc>
        <w:tc>
          <w:tcPr>
            <w:tcW w:w="5415" w:type="dxa"/>
            <w:gridSpan w:val="4"/>
            <w:tcBorders>
              <w:tl2br w:val="nil"/>
              <w:tr2bl w:val="nil"/>
            </w:tcBorders>
            <w:vAlign w:val="center"/>
          </w:tcPr>
          <w:p w14:paraId="250510E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542124196105085479</w:t>
            </w:r>
          </w:p>
        </w:tc>
      </w:tr>
      <w:tr w:rsidR="0032419D" w14:paraId="174CA2CD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544C22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现居住址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49D8A55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江苏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省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市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雨花台区宁双路120号</w:t>
            </w:r>
          </w:p>
        </w:tc>
      </w:tr>
      <w:tr w:rsidR="0032419D" w14:paraId="28C3AB45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720E46E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家庭主要成员</w:t>
            </w:r>
          </w:p>
        </w:tc>
      </w:tr>
      <w:tr w:rsidR="0032419D" w14:paraId="0E42FC8C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58E405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D4663D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关系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07188E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工作单位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E9EA0C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职位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68A9A0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</w:tr>
      <w:tr w:rsidR="0032419D" w14:paraId="135A84A4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ADF34B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张和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FF6309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父子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2B3D29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华为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7A3101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项目经理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5AC703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15478624856</w:t>
            </w:r>
          </w:p>
        </w:tc>
      </w:tr>
      <w:tr w:rsidR="0032419D" w14:paraId="3E4FB0FC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29F4F1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刘琦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4A8D73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母子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C55B1A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趋势科技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E8DF90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财务主管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796C6A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15425486547</w:t>
            </w:r>
          </w:p>
        </w:tc>
      </w:tr>
      <w:tr w:rsidR="0032419D" w14:paraId="0D021617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24595D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292B20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0C4644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946BD7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9DEA23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EB1A7D6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2416185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教育及工作经历</w:t>
            </w:r>
          </w:p>
        </w:tc>
      </w:tr>
      <w:tr w:rsidR="0032419D" w14:paraId="32D39BFA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0080A6D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起止时间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28D67B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学校名称/工作单位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65D18B2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备注</w:t>
            </w:r>
          </w:p>
        </w:tc>
      </w:tr>
      <w:tr w:rsidR="0032419D" w14:paraId="50DECE66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7B138CA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2016.05-2020.08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806C8E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南京大学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77569D5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35C7B34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0EA0F71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0343DF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7F3A1C4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3E4176ED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3DEF73C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63A475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24CF42C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13357BF0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707C497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B1C807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F78AA9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0B63BA5B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05E05D3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获得荣誉</w:t>
            </w:r>
          </w:p>
        </w:tc>
      </w:tr>
      <w:tr w:rsidR="0032419D" w14:paraId="33BC8574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0BF0E63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2020年度优秀毕业生</w:t>
            </w:r>
          </w:p>
        </w:tc>
      </w:tr>
      <w:tr w:rsidR="0032419D" w14:paraId="763A17FD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625872D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6F2C8D7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DB7311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到岗时间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67E3BDB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一周内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   半个月内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一个月内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</w:p>
        </w:tc>
      </w:tr>
    </w:tbl>
    <w:p w14:paraId="4B0F9707" w14:textId="77777777" w:rsidR="0032419D" w:rsidRDefault="0032419D" w:rsidP="0032419D">
      <w:pPr>
        <w:sectPr w:rsidR="003241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D674D6" wp14:editId="304CEED7">
                <wp:simplePos x="0" y="0"/>
                <wp:positionH relativeFrom="column">
                  <wp:posOffset>1167130</wp:posOffset>
                </wp:positionH>
                <wp:positionV relativeFrom="paragraph">
                  <wp:posOffset>-304165</wp:posOffset>
                </wp:positionV>
                <wp:extent cx="3048000" cy="469900"/>
                <wp:effectExtent l="0" t="0" r="0" b="0"/>
                <wp:wrapNone/>
                <wp:docPr id="1711678186" name="文本框 1711678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130" y="610235"/>
                          <a:ext cx="30480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4B6B0" w14:textId="77777777" w:rsidR="0032419D" w:rsidRDefault="0032419D" w:rsidP="0032419D">
                            <w:pPr>
                              <w:jc w:val="distribute"/>
                              <w:rPr>
                                <w:rFonts w:ascii="汉仪中简黑简" w:eastAsia="汉仪中简黑简" w:hAnsi="汉仪中简黑简" w:cs="汉仪中简黑简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汉仪中简黑简" w:eastAsia="汉仪中简黑简" w:hAnsi="汉仪中简黑简" w:cs="汉仪中简黑简" w:hint="eastAsia"/>
                                <w:b/>
                                <w:bCs/>
                                <w:sz w:val="36"/>
                                <w:szCs w:val="44"/>
                              </w:rPr>
                              <w:t>个人简历信息登记表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674D6" id="文本框 1711678186" o:spid="_x0000_s1031" type="#_x0000_t202" style="position:absolute;left:0;text-align:left;margin-left:91.9pt;margin-top:-23.95pt;width:240pt;height:3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" filled="f" stroked="f" strokeweight=".5pt">
                <v:textbox>
                  <w:txbxContent>
                    <w:p w14:paraId="7B94B6B0" w14:textId="77777777" w:rsidR="0032419D" w:rsidRDefault="0032419D" w:rsidP="0032419D">
                      <w:pPr>
                        <w:jc w:val="distribute"/>
                        <w:rPr>
                          <w:rFonts w:ascii="汉仪中简黑简" w:eastAsia="汉仪中简黑简" w:hAnsi="汉仪中简黑简" w:cs="汉仪中简黑简"/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rFonts w:ascii="汉仪中简黑简" w:eastAsia="汉仪中简黑简" w:hAnsi="汉仪中简黑简" w:cs="汉仪中简黑简" w:hint="eastAsia"/>
                          <w:b/>
                          <w:bCs/>
                          <w:sz w:val="36"/>
                          <w:szCs w:val="44"/>
                        </w:rPr>
                        <w:t>个人简历信息登记表</w:t>
                      </w:r>
                    </w:p>
                  </w:txbxContent>
                </v:textbox>
              </v:shape>
            </w:pict>
          </mc:Fallback>
        </mc:AlternateContent>
      </w:r>
    </w:p>
    <w:p w14:paraId="3021C6DA" w14:textId="77777777" w:rsidR="0032419D" w:rsidRDefault="0032419D" w:rsidP="0032419D"/>
    <w:tbl>
      <w:tblPr>
        <w:tblStyle w:val="a4"/>
        <w:tblpPr w:leftFromText="180" w:rightFromText="180" w:vertAnchor="page" w:horzAnchor="page" w:tblpX="1272" w:tblpY="1782"/>
        <w:tblOverlap w:val="never"/>
        <w:tblW w:w="947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22"/>
        <w:gridCol w:w="1311"/>
        <w:gridCol w:w="1256"/>
        <w:gridCol w:w="1256"/>
        <w:gridCol w:w="1257"/>
        <w:gridCol w:w="1536"/>
        <w:gridCol w:w="1536"/>
      </w:tblGrid>
      <w:tr w:rsidR="0032419D" w14:paraId="6B108DF9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1DD77B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846045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张本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121502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性别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60DC5A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男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963B84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出生日期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1A1999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2022-11-20</w:t>
            </w:r>
          </w:p>
        </w:tc>
        <w:tc>
          <w:tcPr>
            <w:tcW w:w="1354" w:type="dxa"/>
            <w:vMerge w:val="restart"/>
            <w:tcBorders>
              <w:tl2br w:val="nil"/>
              <w:tr2bl w:val="nil"/>
            </w:tcBorders>
            <w:vAlign w:val="center"/>
          </w:tcPr>
          <w:p w14:paraId="5F8E243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照片</w:t>
            </w:r>
          </w:p>
        </w:tc>
      </w:tr>
      <w:tr w:rsidR="0032419D" w14:paraId="0C9888EE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5237F8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民族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DE0DB8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汉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652906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籍贯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87A887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江苏南京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FD2679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政治面貌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5DDF43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党员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4EED9C7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C0D76E2" w14:textId="77777777" w:rsidTr="00E45D67">
        <w:trPr>
          <w:trHeight w:val="592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2C9C41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健康状况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1737D1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好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692CF0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婚姻状况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91DC43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已婚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5FD6F6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6A7EB8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18977073624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430398E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0390897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B96B94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学历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04FD34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本科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168505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专业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9DFBAE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软件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71215D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应聘职位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6BDBF45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数据分析工程师</w:t>
            </w:r>
          </w:p>
        </w:tc>
      </w:tr>
      <w:tr w:rsidR="0032419D" w14:paraId="47DD579F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70B6D2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期望薪资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C68864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10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w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0F53D3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身份证号</w:t>
            </w:r>
          </w:p>
        </w:tc>
        <w:tc>
          <w:tcPr>
            <w:tcW w:w="5415" w:type="dxa"/>
            <w:gridSpan w:val="4"/>
            <w:tcBorders>
              <w:tl2br w:val="nil"/>
              <w:tr2bl w:val="nil"/>
            </w:tcBorders>
            <w:vAlign w:val="center"/>
          </w:tcPr>
          <w:p w14:paraId="5B397F8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542124196105085479</w:t>
            </w:r>
          </w:p>
        </w:tc>
      </w:tr>
      <w:tr w:rsidR="0032419D" w14:paraId="59527D68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177595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现居住址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2AAA10C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江苏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省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市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雨花台区宁双路120号</w:t>
            </w:r>
          </w:p>
        </w:tc>
      </w:tr>
      <w:tr w:rsidR="0032419D" w14:paraId="774825B5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4CA1D3D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家庭主要成员</w:t>
            </w:r>
          </w:p>
        </w:tc>
      </w:tr>
      <w:tr w:rsidR="0032419D" w14:paraId="1E487F9D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5DB8BB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28BA1C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关系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71CB29C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工作单位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A0DF41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职位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459A62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</w:tr>
      <w:tr w:rsidR="0032419D" w14:paraId="00F0EF7C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E54622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张和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646743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父子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7E654F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华为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A55D3B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项目经理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9A8848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15478624856</w:t>
            </w:r>
          </w:p>
        </w:tc>
      </w:tr>
      <w:tr w:rsidR="0032419D" w14:paraId="4C2000FA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620239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刘琦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A03276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母子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60ACEB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趋势科技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7AA175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财务主管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34DD63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15425486547</w:t>
            </w:r>
          </w:p>
        </w:tc>
      </w:tr>
      <w:tr w:rsidR="0032419D" w14:paraId="13E4DF28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2D2607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BCBB9C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1A2ED8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27E08B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82022D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3262BF54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4E51C79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教育及工作经历</w:t>
            </w:r>
          </w:p>
        </w:tc>
      </w:tr>
      <w:tr w:rsidR="0032419D" w14:paraId="0C5AD0A8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1152BA5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起止时间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DC306E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学校名称/工作单位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2DED86D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备注</w:t>
            </w:r>
          </w:p>
        </w:tc>
      </w:tr>
      <w:tr w:rsidR="0032419D" w14:paraId="2700FC8E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13037BC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2016.05-2020.08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7AF298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南京大学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65D7E88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071FD88A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6BE5A82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471C95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7C453C1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402121E1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6BC2DC0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D7F033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7CAAD10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156DEEF7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521D7AC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FFCB79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2D1B8FF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6A90A4B8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3575281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获得荣誉</w:t>
            </w:r>
          </w:p>
        </w:tc>
      </w:tr>
      <w:tr w:rsidR="0032419D" w14:paraId="4B3237D9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4A0C0BE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2020年度优秀毕业生</w:t>
            </w:r>
          </w:p>
        </w:tc>
      </w:tr>
      <w:tr w:rsidR="0032419D" w14:paraId="5BE5F56F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609554E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14A0E082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00577E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到岗时间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0CD64EF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一周内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   半个月内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一个月内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</w:p>
        </w:tc>
      </w:tr>
    </w:tbl>
    <w:p w14:paraId="7AD18F39" w14:textId="77777777" w:rsidR="0032419D" w:rsidRDefault="0032419D" w:rsidP="0032419D">
      <w:pPr>
        <w:sectPr w:rsidR="003241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F16182" wp14:editId="1936B669">
                <wp:simplePos x="0" y="0"/>
                <wp:positionH relativeFrom="column">
                  <wp:posOffset>1167130</wp:posOffset>
                </wp:positionH>
                <wp:positionV relativeFrom="paragraph">
                  <wp:posOffset>-304165</wp:posOffset>
                </wp:positionV>
                <wp:extent cx="3048000" cy="469900"/>
                <wp:effectExtent l="0" t="0" r="0" b="0"/>
                <wp:wrapNone/>
                <wp:docPr id="1500628694" name="文本框 1500628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130" y="610235"/>
                          <a:ext cx="30480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508E7" w14:textId="77777777" w:rsidR="0032419D" w:rsidRDefault="0032419D" w:rsidP="0032419D">
                            <w:pPr>
                              <w:jc w:val="distribute"/>
                              <w:rPr>
                                <w:rFonts w:ascii="汉仪中简黑简" w:eastAsia="汉仪中简黑简" w:hAnsi="汉仪中简黑简" w:cs="汉仪中简黑简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汉仪中简黑简" w:eastAsia="汉仪中简黑简" w:hAnsi="汉仪中简黑简" w:cs="汉仪中简黑简" w:hint="eastAsia"/>
                                <w:b/>
                                <w:bCs/>
                                <w:sz w:val="36"/>
                                <w:szCs w:val="44"/>
                              </w:rPr>
                              <w:t>个人简历信息登记表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16182" id="文本框 1500628694" o:spid="_x0000_s1032" type="#_x0000_t202" style="position:absolute;left:0;text-align:left;margin-left:91.9pt;margin-top:-23.95pt;width:240pt;height:3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" filled="f" stroked="f" strokeweight=".5pt">
                <v:textbox>
                  <w:txbxContent>
                    <w:p w14:paraId="2E6508E7" w14:textId="77777777" w:rsidR="0032419D" w:rsidRDefault="0032419D" w:rsidP="0032419D">
                      <w:pPr>
                        <w:jc w:val="distribute"/>
                        <w:rPr>
                          <w:rFonts w:ascii="汉仪中简黑简" w:eastAsia="汉仪中简黑简" w:hAnsi="汉仪中简黑简" w:cs="汉仪中简黑简"/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rFonts w:ascii="汉仪中简黑简" w:eastAsia="汉仪中简黑简" w:hAnsi="汉仪中简黑简" w:cs="汉仪中简黑简" w:hint="eastAsia"/>
                          <w:b/>
                          <w:bCs/>
                          <w:sz w:val="36"/>
                          <w:szCs w:val="44"/>
                        </w:rPr>
                        <w:t>个人简历信息登记表</w:t>
                      </w:r>
                    </w:p>
                  </w:txbxContent>
                </v:textbox>
              </v:shape>
            </w:pict>
          </mc:Fallback>
        </mc:AlternateContent>
      </w:r>
    </w:p>
    <w:p w14:paraId="54708028" w14:textId="77777777" w:rsidR="0032419D" w:rsidRDefault="0032419D" w:rsidP="0032419D"/>
    <w:tbl>
      <w:tblPr>
        <w:tblStyle w:val="a4"/>
        <w:tblpPr w:leftFromText="180" w:rightFromText="180" w:vertAnchor="page" w:horzAnchor="page" w:tblpX="1272" w:tblpY="1782"/>
        <w:tblOverlap w:val="never"/>
        <w:tblW w:w="947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22"/>
        <w:gridCol w:w="1311"/>
        <w:gridCol w:w="1256"/>
        <w:gridCol w:w="1256"/>
        <w:gridCol w:w="1257"/>
        <w:gridCol w:w="1536"/>
        <w:gridCol w:w="1536"/>
      </w:tblGrid>
      <w:tr w:rsidR="0032419D" w14:paraId="5EDDD909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A706C5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5FA26D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张本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8B0038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性别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383551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男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063218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出生日期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60AF6C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2022-11-20</w:t>
            </w:r>
          </w:p>
        </w:tc>
        <w:tc>
          <w:tcPr>
            <w:tcW w:w="1354" w:type="dxa"/>
            <w:vMerge w:val="restart"/>
            <w:tcBorders>
              <w:tl2br w:val="nil"/>
              <w:tr2bl w:val="nil"/>
            </w:tcBorders>
            <w:vAlign w:val="center"/>
          </w:tcPr>
          <w:p w14:paraId="0DAA71D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照片</w:t>
            </w:r>
          </w:p>
        </w:tc>
      </w:tr>
      <w:tr w:rsidR="0032419D" w14:paraId="4768E93F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FDC143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民族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90196E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汉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D06992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籍贯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12E04F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江苏南京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D827B5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政治面貌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1C25DC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党员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58942C0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52222647" w14:textId="77777777" w:rsidTr="00E45D67">
        <w:trPr>
          <w:trHeight w:val="592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EC8E94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健康状况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CAA4F5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好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CB3855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婚姻状况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E0E48C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已婚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50B81D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580023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18977073624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5AE3042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F14AD44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32345C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学历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B39219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本科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9CB459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专业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639ECF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软件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744157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应聘职位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69F88BB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数据分析工程师</w:t>
            </w:r>
          </w:p>
        </w:tc>
      </w:tr>
      <w:tr w:rsidR="0032419D" w14:paraId="6F4D4527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747F5F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期望薪资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EB43D6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10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w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3A574F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身份证号</w:t>
            </w:r>
          </w:p>
        </w:tc>
        <w:tc>
          <w:tcPr>
            <w:tcW w:w="5415" w:type="dxa"/>
            <w:gridSpan w:val="4"/>
            <w:tcBorders>
              <w:tl2br w:val="nil"/>
              <w:tr2bl w:val="nil"/>
            </w:tcBorders>
            <w:vAlign w:val="center"/>
          </w:tcPr>
          <w:p w14:paraId="5D85C11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542124196105085479</w:t>
            </w:r>
          </w:p>
        </w:tc>
      </w:tr>
      <w:tr w:rsidR="0032419D" w14:paraId="56B587EB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262D30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现居住址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244719C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江苏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省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市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雨花台区宁双路120号</w:t>
            </w:r>
          </w:p>
        </w:tc>
      </w:tr>
      <w:tr w:rsidR="0032419D" w14:paraId="71DE22CB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0D2C26E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家庭主要成员</w:t>
            </w:r>
          </w:p>
        </w:tc>
      </w:tr>
      <w:tr w:rsidR="0032419D" w14:paraId="3D51100B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1E9B7A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E36C5A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关系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6495EA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工作单位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7BFFA7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职位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AF9698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</w:tr>
      <w:tr w:rsidR="0032419D" w14:paraId="068B21A6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9E146D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张和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267A5F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父子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D55970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华为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78F627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项目经理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2C0B92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15478624856</w:t>
            </w:r>
          </w:p>
        </w:tc>
      </w:tr>
      <w:tr w:rsidR="0032419D" w14:paraId="33B7209A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2969E0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刘琦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739E37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母子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2D7188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趋势科技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0D5C36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财务主管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3B5E24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15425486547</w:t>
            </w:r>
          </w:p>
        </w:tc>
      </w:tr>
      <w:tr w:rsidR="0032419D" w14:paraId="5331916A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36A871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8CE553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1EA7746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92A267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1130EF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507BC334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2FA4632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教育及工作经历</w:t>
            </w:r>
          </w:p>
        </w:tc>
      </w:tr>
      <w:tr w:rsidR="0032419D" w14:paraId="6665DE9E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36FC700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起止时间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D631AC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学校名称/工作单位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2E073AC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备注</w:t>
            </w:r>
          </w:p>
        </w:tc>
      </w:tr>
      <w:tr w:rsidR="0032419D" w14:paraId="59CD687B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6D1A51C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2016.05-2020.08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5C10FB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南京大学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7A84F58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1D27F1A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382E288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5DD48CF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E30D11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7AF73D5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3362EC2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750B4B3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4D5096A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6CCDD23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10FB87F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1C9B396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09F5691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3880FF2F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1C4C5C6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获得荣誉</w:t>
            </w:r>
          </w:p>
        </w:tc>
      </w:tr>
      <w:tr w:rsidR="0032419D" w14:paraId="3C5A7562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47CA70E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2020年度优秀毕业生</w:t>
            </w:r>
          </w:p>
        </w:tc>
      </w:tr>
      <w:tr w:rsidR="0032419D" w14:paraId="00AA84ED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7556092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5FE7413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8BA248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到岗时间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0818443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一周内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   半个月内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一个月内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</w:p>
        </w:tc>
      </w:tr>
    </w:tbl>
    <w:p w14:paraId="2DB7B690" w14:textId="77777777" w:rsidR="0032419D" w:rsidRDefault="0032419D" w:rsidP="0032419D">
      <w:pPr>
        <w:sectPr w:rsidR="003241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55C603" wp14:editId="789A4E42">
                <wp:simplePos x="0" y="0"/>
                <wp:positionH relativeFrom="column">
                  <wp:posOffset>1167130</wp:posOffset>
                </wp:positionH>
                <wp:positionV relativeFrom="paragraph">
                  <wp:posOffset>-304165</wp:posOffset>
                </wp:positionV>
                <wp:extent cx="3048000" cy="469900"/>
                <wp:effectExtent l="0" t="0" r="0" b="0"/>
                <wp:wrapNone/>
                <wp:docPr id="2088421697" name="文本框 208842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130" y="610235"/>
                          <a:ext cx="30480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25046" w14:textId="77777777" w:rsidR="0032419D" w:rsidRDefault="0032419D" w:rsidP="0032419D">
                            <w:pPr>
                              <w:jc w:val="distribute"/>
                              <w:rPr>
                                <w:rFonts w:ascii="汉仪中简黑简" w:eastAsia="汉仪中简黑简" w:hAnsi="汉仪中简黑简" w:cs="汉仪中简黑简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汉仪中简黑简" w:eastAsia="汉仪中简黑简" w:hAnsi="汉仪中简黑简" w:cs="汉仪中简黑简" w:hint="eastAsia"/>
                                <w:b/>
                                <w:bCs/>
                                <w:sz w:val="36"/>
                                <w:szCs w:val="44"/>
                              </w:rPr>
                              <w:t>个人简历信息登记表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5C603" id="文本框 2088421697" o:spid="_x0000_s1033" type="#_x0000_t202" style="position:absolute;left:0;text-align:left;margin-left:91.9pt;margin-top:-23.95pt;width:240pt;height:3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" filled="f" stroked="f" strokeweight=".5pt">
                <v:textbox>
                  <w:txbxContent>
                    <w:p w14:paraId="65F25046" w14:textId="77777777" w:rsidR="0032419D" w:rsidRDefault="0032419D" w:rsidP="0032419D">
                      <w:pPr>
                        <w:jc w:val="distribute"/>
                        <w:rPr>
                          <w:rFonts w:ascii="汉仪中简黑简" w:eastAsia="汉仪中简黑简" w:hAnsi="汉仪中简黑简" w:cs="汉仪中简黑简"/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rFonts w:ascii="汉仪中简黑简" w:eastAsia="汉仪中简黑简" w:hAnsi="汉仪中简黑简" w:cs="汉仪中简黑简" w:hint="eastAsia"/>
                          <w:b/>
                          <w:bCs/>
                          <w:sz w:val="36"/>
                          <w:szCs w:val="44"/>
                        </w:rPr>
                        <w:t>个人简历信息登记表</w:t>
                      </w:r>
                    </w:p>
                  </w:txbxContent>
                </v:textbox>
              </v:shape>
            </w:pict>
          </mc:Fallback>
        </mc:AlternateContent>
      </w:r>
    </w:p>
    <w:p w14:paraId="7BE3703D" w14:textId="77777777" w:rsidR="0032419D" w:rsidRDefault="0032419D" w:rsidP="0032419D"/>
    <w:tbl>
      <w:tblPr>
        <w:tblStyle w:val="a4"/>
        <w:tblpPr w:leftFromText="180" w:rightFromText="180" w:vertAnchor="page" w:horzAnchor="page" w:tblpX="1272" w:tblpY="1782"/>
        <w:tblOverlap w:val="never"/>
        <w:tblW w:w="947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22"/>
        <w:gridCol w:w="1311"/>
        <w:gridCol w:w="1256"/>
        <w:gridCol w:w="1256"/>
        <w:gridCol w:w="1257"/>
        <w:gridCol w:w="1536"/>
        <w:gridCol w:w="1536"/>
      </w:tblGrid>
      <w:tr w:rsidR="0032419D" w14:paraId="78FE35AB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A3EB93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353D15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张本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192BB1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性别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5203BF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男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0A87D8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出生日期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AE5140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2022-11-20</w:t>
            </w:r>
          </w:p>
        </w:tc>
        <w:tc>
          <w:tcPr>
            <w:tcW w:w="1354" w:type="dxa"/>
            <w:vMerge w:val="restart"/>
            <w:tcBorders>
              <w:tl2br w:val="nil"/>
              <w:tr2bl w:val="nil"/>
            </w:tcBorders>
            <w:vAlign w:val="center"/>
          </w:tcPr>
          <w:p w14:paraId="213E959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照片</w:t>
            </w:r>
          </w:p>
        </w:tc>
      </w:tr>
      <w:tr w:rsidR="0032419D" w14:paraId="3FE39A44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B5DE39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民族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BF03B0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汉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A1506A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籍贯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3AC4A3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江苏南京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3A735C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政治面貌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0C8114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党员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264BAAC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D2F4618" w14:textId="77777777" w:rsidTr="00E45D67">
        <w:trPr>
          <w:trHeight w:val="592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9A1F3D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健康状况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514C12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好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84379B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婚姻状况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FA06AD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已婚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830B24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F32EE6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18977073624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7FF1E01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4282EA0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9A1024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学历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0E1258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本科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86872D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专业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A09BB8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软件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26C10B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应聘职位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76C950A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数据分析工程师</w:t>
            </w:r>
          </w:p>
        </w:tc>
      </w:tr>
      <w:tr w:rsidR="0032419D" w14:paraId="1877BECC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49171B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期望薪资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AC3444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10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w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020363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身份证号</w:t>
            </w:r>
          </w:p>
        </w:tc>
        <w:tc>
          <w:tcPr>
            <w:tcW w:w="5415" w:type="dxa"/>
            <w:gridSpan w:val="4"/>
            <w:tcBorders>
              <w:tl2br w:val="nil"/>
              <w:tr2bl w:val="nil"/>
            </w:tcBorders>
            <w:vAlign w:val="center"/>
          </w:tcPr>
          <w:p w14:paraId="2ECD63B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542124196105085479</w:t>
            </w:r>
          </w:p>
        </w:tc>
      </w:tr>
      <w:tr w:rsidR="0032419D" w14:paraId="1E1CDC96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4DF64F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现居住址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4931FF5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江苏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省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市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雨花台区宁双路120号</w:t>
            </w:r>
          </w:p>
        </w:tc>
      </w:tr>
      <w:tr w:rsidR="0032419D" w14:paraId="46C79040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54471A4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家庭主要成员</w:t>
            </w:r>
          </w:p>
        </w:tc>
      </w:tr>
      <w:tr w:rsidR="0032419D" w14:paraId="15078A72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0F5B02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C73BE4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关系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1F56A7A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工作单位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A6A2B3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职位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609121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</w:tr>
      <w:tr w:rsidR="0032419D" w14:paraId="12ED20DE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D56F09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张和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B5874A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父子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B80BD9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华为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4F5C18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项目经理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30E9EC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15478624856</w:t>
            </w:r>
          </w:p>
        </w:tc>
      </w:tr>
      <w:tr w:rsidR="0032419D" w14:paraId="1EDDBF1F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E12948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刘琦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9D8DB8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母子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F69C34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趋势科技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7742A7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财务主管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E8EFF1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15425486547</w:t>
            </w:r>
          </w:p>
        </w:tc>
      </w:tr>
      <w:tr w:rsidR="0032419D" w14:paraId="6AEE5AA3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BF9DBF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B781BB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9CC5A4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FAF458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20C3F8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14D13337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5518005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教育及工作经历</w:t>
            </w:r>
          </w:p>
        </w:tc>
      </w:tr>
      <w:tr w:rsidR="0032419D" w14:paraId="03B728E5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38A68E4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起止时间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8AC6C8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学校名称/工作单位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9CCDFE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备注</w:t>
            </w:r>
          </w:p>
        </w:tc>
      </w:tr>
      <w:tr w:rsidR="0032419D" w14:paraId="2915BAA1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24A8899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2016.05-2020.08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70B3731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南京大学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2F53489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1229CA97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41A5752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38D0C2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5517EE9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56E6E30E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684DB64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855CCA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5E9A0CB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60079053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72A185B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993EAC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7AA3267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22A57E9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1D38ABF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获得荣誉</w:t>
            </w:r>
          </w:p>
        </w:tc>
      </w:tr>
      <w:tr w:rsidR="0032419D" w14:paraId="0C7BDE3A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4D7B411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2020年度优秀毕业生</w:t>
            </w:r>
          </w:p>
        </w:tc>
      </w:tr>
      <w:tr w:rsidR="0032419D" w14:paraId="045BC6B4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070921A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32F75CA5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FE2971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到岗时间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42CC4EC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一周内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   半个月内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一个月内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</w:p>
        </w:tc>
      </w:tr>
    </w:tbl>
    <w:p w14:paraId="56AA07CC" w14:textId="77777777" w:rsidR="0032419D" w:rsidRDefault="0032419D" w:rsidP="0032419D">
      <w:pPr>
        <w:sectPr w:rsidR="003241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CB4B35" wp14:editId="6A110033">
                <wp:simplePos x="0" y="0"/>
                <wp:positionH relativeFrom="column">
                  <wp:posOffset>1167130</wp:posOffset>
                </wp:positionH>
                <wp:positionV relativeFrom="paragraph">
                  <wp:posOffset>-304165</wp:posOffset>
                </wp:positionV>
                <wp:extent cx="3048000" cy="469900"/>
                <wp:effectExtent l="0" t="0" r="0" b="0"/>
                <wp:wrapNone/>
                <wp:docPr id="775008511" name="文本框 775008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130" y="610235"/>
                          <a:ext cx="30480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D2690" w14:textId="77777777" w:rsidR="0032419D" w:rsidRDefault="0032419D" w:rsidP="0032419D">
                            <w:pPr>
                              <w:jc w:val="distribute"/>
                              <w:rPr>
                                <w:rFonts w:ascii="汉仪中简黑简" w:eastAsia="汉仪中简黑简" w:hAnsi="汉仪中简黑简" w:cs="汉仪中简黑简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汉仪中简黑简" w:eastAsia="汉仪中简黑简" w:hAnsi="汉仪中简黑简" w:cs="汉仪中简黑简" w:hint="eastAsia"/>
                                <w:b/>
                                <w:bCs/>
                                <w:sz w:val="36"/>
                                <w:szCs w:val="44"/>
                              </w:rPr>
                              <w:t>个人简历信息登记表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B4B35" id="文本框 775008511" o:spid="_x0000_s1034" type="#_x0000_t202" style="position:absolute;left:0;text-align:left;margin-left:91.9pt;margin-top:-23.95pt;width:240pt;height:3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" filled="f" stroked="f" strokeweight=".5pt">
                <v:textbox>
                  <w:txbxContent>
                    <w:p w14:paraId="3C4D2690" w14:textId="77777777" w:rsidR="0032419D" w:rsidRDefault="0032419D" w:rsidP="0032419D">
                      <w:pPr>
                        <w:jc w:val="distribute"/>
                        <w:rPr>
                          <w:rFonts w:ascii="汉仪中简黑简" w:eastAsia="汉仪中简黑简" w:hAnsi="汉仪中简黑简" w:cs="汉仪中简黑简"/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rFonts w:ascii="汉仪中简黑简" w:eastAsia="汉仪中简黑简" w:hAnsi="汉仪中简黑简" w:cs="汉仪中简黑简" w:hint="eastAsia"/>
                          <w:b/>
                          <w:bCs/>
                          <w:sz w:val="36"/>
                          <w:szCs w:val="44"/>
                        </w:rPr>
                        <w:t>个人简历信息登记表</w:t>
                      </w:r>
                    </w:p>
                  </w:txbxContent>
                </v:textbox>
              </v:shape>
            </w:pict>
          </mc:Fallback>
        </mc:AlternateContent>
      </w:r>
    </w:p>
    <w:p w14:paraId="53F9FF7D" w14:textId="77777777" w:rsidR="0032419D" w:rsidRDefault="0032419D" w:rsidP="0032419D"/>
    <w:tbl>
      <w:tblPr>
        <w:tblStyle w:val="a4"/>
        <w:tblpPr w:leftFromText="180" w:rightFromText="180" w:vertAnchor="page" w:horzAnchor="page" w:tblpX="1272" w:tblpY="1782"/>
        <w:tblOverlap w:val="never"/>
        <w:tblW w:w="947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22"/>
        <w:gridCol w:w="1311"/>
        <w:gridCol w:w="1256"/>
        <w:gridCol w:w="1256"/>
        <w:gridCol w:w="1257"/>
        <w:gridCol w:w="1536"/>
        <w:gridCol w:w="1536"/>
      </w:tblGrid>
      <w:tr w:rsidR="0032419D" w14:paraId="620D3044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2216DA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778501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张本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DA4A96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性别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104306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男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8C1EB0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出生日期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26194C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2022-11-20</w:t>
            </w:r>
          </w:p>
        </w:tc>
        <w:tc>
          <w:tcPr>
            <w:tcW w:w="1354" w:type="dxa"/>
            <w:vMerge w:val="restart"/>
            <w:tcBorders>
              <w:tl2br w:val="nil"/>
              <w:tr2bl w:val="nil"/>
            </w:tcBorders>
            <w:vAlign w:val="center"/>
          </w:tcPr>
          <w:p w14:paraId="3495633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照片</w:t>
            </w:r>
          </w:p>
        </w:tc>
      </w:tr>
      <w:tr w:rsidR="0032419D" w14:paraId="6FD1EDCD" w14:textId="77777777" w:rsidTr="00E45D6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F018C6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民族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973196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汉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FA1D4F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籍贯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E74C892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江苏南京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13F812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政治面貌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C4A6F3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党员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2E9A483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671E4DFF" w14:textId="77777777" w:rsidTr="00E45D67">
        <w:trPr>
          <w:trHeight w:val="592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39CC0A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健康状况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F9828E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好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B65018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婚姻状况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CF85DF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已婚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F391F2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D6DCA6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18977073624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77FAAF26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24282372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0A31FF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学历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D0DB83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本科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26026D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专业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DBFB7C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软件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EFB83F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应聘职位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4203BAF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数据分析工程师</w:t>
            </w:r>
          </w:p>
        </w:tc>
      </w:tr>
      <w:tr w:rsidR="0032419D" w14:paraId="1A1CEE3A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2E4891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期望薪资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46CAF9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10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w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8992B7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身份证号</w:t>
            </w:r>
          </w:p>
        </w:tc>
        <w:tc>
          <w:tcPr>
            <w:tcW w:w="5415" w:type="dxa"/>
            <w:gridSpan w:val="4"/>
            <w:tcBorders>
              <w:tl2br w:val="nil"/>
              <w:tr2bl w:val="nil"/>
            </w:tcBorders>
            <w:vAlign w:val="center"/>
          </w:tcPr>
          <w:p w14:paraId="072463F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542124196105085479</w:t>
            </w:r>
          </w:p>
        </w:tc>
      </w:tr>
      <w:tr w:rsidR="0032419D" w14:paraId="10AE1CA7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2EBF09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现居住址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1079188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江苏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省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市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雨花台区宁双路120号</w:t>
            </w:r>
          </w:p>
        </w:tc>
      </w:tr>
      <w:tr w:rsidR="0032419D" w14:paraId="1C07657B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028DFBF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家庭主要成员</w:t>
            </w:r>
          </w:p>
        </w:tc>
      </w:tr>
      <w:tr w:rsidR="0032419D" w14:paraId="0D13BA3D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2CCEF1C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AFDE45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关系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92D5E9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工作单位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C923B8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职位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1030CE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</w:tr>
      <w:tr w:rsidR="0032419D" w14:paraId="3FD6314D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8DC7D5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张和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DC161E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父子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ED49E1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华为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DC2091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项目经理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7E463D1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15478624856</w:t>
            </w:r>
          </w:p>
        </w:tc>
      </w:tr>
      <w:tr w:rsidR="0032419D" w14:paraId="69894B59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72E31CA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刘琦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238CB8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母子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7E5D0C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趋势科技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686C24D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财务主管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AD8C84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15425486547</w:t>
            </w:r>
          </w:p>
        </w:tc>
      </w:tr>
      <w:tr w:rsidR="0032419D" w14:paraId="3400F572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31C8EA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999065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E950C8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70D5C9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6A71C9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394B93B8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23D4E46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教育及工作经历</w:t>
            </w:r>
          </w:p>
        </w:tc>
      </w:tr>
      <w:tr w:rsidR="0032419D" w14:paraId="07FED20B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236ED23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起止时间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D8234D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学校名称/工作单位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731AE7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备注</w:t>
            </w:r>
          </w:p>
        </w:tc>
      </w:tr>
      <w:tr w:rsidR="0032419D" w14:paraId="7D41E0AA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55CC960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2016.05-2020.08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4A5A1C8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南京大学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013C3174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0211B743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6354DC6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9996B4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1DB69F8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4B1C5322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7CB03CE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101E947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00334CF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F3D239A" w14:textId="77777777" w:rsidTr="00E45D6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18AE0A0F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7C4A6FB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7E46DA99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794DBEED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678BCD3E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获得荣誉</w:t>
            </w:r>
          </w:p>
        </w:tc>
      </w:tr>
      <w:tr w:rsidR="0032419D" w14:paraId="158F1310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36A29085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2020年度优秀毕业生</w:t>
            </w:r>
          </w:p>
        </w:tc>
      </w:tr>
      <w:tr w:rsidR="0032419D" w14:paraId="6B27EBB6" w14:textId="77777777" w:rsidTr="00E45D6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2CDB1100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32419D" w14:paraId="4098EC79" w14:textId="77777777" w:rsidTr="00E45D6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58AA697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到岗时间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6325EA43" w14:textId="77777777" w:rsidR="0032419D" w:rsidRDefault="0032419D" w:rsidP="00E45D67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一周内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   半个月内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一个月内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</w:p>
        </w:tc>
      </w:tr>
    </w:tbl>
    <w:p w14:paraId="45B4B985" w14:textId="77777777" w:rsidR="0032419D" w:rsidRDefault="0032419D" w:rsidP="0032419D">
      <w:pPr>
        <w:sectPr w:rsidR="003241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F1FB89" wp14:editId="3B4B6740">
                <wp:simplePos x="0" y="0"/>
                <wp:positionH relativeFrom="column">
                  <wp:posOffset>1167130</wp:posOffset>
                </wp:positionH>
                <wp:positionV relativeFrom="paragraph">
                  <wp:posOffset>-304165</wp:posOffset>
                </wp:positionV>
                <wp:extent cx="3048000" cy="469900"/>
                <wp:effectExtent l="0" t="0" r="0" b="0"/>
                <wp:wrapNone/>
                <wp:docPr id="66941758" name="文本框 66941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130" y="610235"/>
                          <a:ext cx="30480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3D34D" w14:textId="77777777" w:rsidR="0032419D" w:rsidRDefault="0032419D" w:rsidP="0032419D">
                            <w:pPr>
                              <w:jc w:val="distribute"/>
                              <w:rPr>
                                <w:rFonts w:ascii="汉仪中简黑简" w:eastAsia="汉仪中简黑简" w:hAnsi="汉仪中简黑简" w:cs="汉仪中简黑简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汉仪中简黑简" w:eastAsia="汉仪中简黑简" w:hAnsi="汉仪中简黑简" w:cs="汉仪中简黑简" w:hint="eastAsia"/>
                                <w:b/>
                                <w:bCs/>
                                <w:sz w:val="36"/>
                                <w:szCs w:val="44"/>
                              </w:rPr>
                              <w:t>个人简历信息登记表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1FB89" id="文本框 66941758" o:spid="_x0000_s1035" type="#_x0000_t202" style="position:absolute;left:0;text-align:left;margin-left:91.9pt;margin-top:-23.95pt;width:240pt;height:3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" filled="f" stroked="f" strokeweight=".5pt">
                <v:textbox>
                  <w:txbxContent>
                    <w:p w14:paraId="76D3D34D" w14:textId="77777777" w:rsidR="0032419D" w:rsidRDefault="0032419D" w:rsidP="0032419D">
                      <w:pPr>
                        <w:jc w:val="distribute"/>
                        <w:rPr>
                          <w:rFonts w:ascii="汉仪中简黑简" w:eastAsia="汉仪中简黑简" w:hAnsi="汉仪中简黑简" w:cs="汉仪中简黑简"/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rFonts w:ascii="汉仪中简黑简" w:eastAsia="汉仪中简黑简" w:hAnsi="汉仪中简黑简" w:cs="汉仪中简黑简" w:hint="eastAsia"/>
                          <w:b/>
                          <w:bCs/>
                          <w:sz w:val="36"/>
                          <w:szCs w:val="44"/>
                        </w:rPr>
                        <w:t>个人简历信息登记表</w:t>
                      </w:r>
                    </w:p>
                  </w:txbxContent>
                </v:textbox>
              </v:shape>
            </w:pict>
          </mc:Fallback>
        </mc:AlternateContent>
      </w:r>
    </w:p>
    <w:p w14:paraId="413DFBCF" w14:textId="77777777" w:rsidR="0032419D" w:rsidRDefault="0032419D" w:rsidP="0032419D"/>
    <w:p w14:paraId="5E3DDD70" w14:textId="77777777" w:rsidR="0032419D" w:rsidRPr="0032419D" w:rsidRDefault="0032419D" w:rsidP="0032419D"/>
    <w:p w14:paraId="11DBEB48" w14:textId="77777777" w:rsidR="008357B6" w:rsidRPr="0032419D" w:rsidRDefault="008357B6"/>
    <w:sectPr w:rsidR="008357B6" w:rsidRPr="003241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224AF55-4E4C-4617-8712-E432C615CE66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2" w:subsetted="1" w:fontKey="{BD9C6C65-34E5-42B5-A24C-A74C85DF3FC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2D82071-4AEB-4C33-86A5-14212A1FA3D5}"/>
  </w:font>
  <w:font w:name="汉仪中简黑简">
    <w:altName w:val="黑体"/>
    <w:charset w:val="86"/>
    <w:family w:val="auto"/>
    <w:pitch w:val="default"/>
    <w:sig w:usb0="00000000" w:usb1="00000000" w:usb2="00000000" w:usb3="00000000" w:csb0="00060000" w:csb1="00000000"/>
    <w:embedRegular r:id="rId4" w:subsetted="1" w:fontKey="{8CD0CEDB-87E8-4EA0-9EB0-FD6FADED69E9}"/>
    <w:embedBold r:id="rId5" w:subsetted="1" w:fontKey="{D2EDF049-EB01-4A4F-AF78-A3F23779854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48E195EA-92A9-4CDD-B840-57AFAA64BC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09573A4-297B-4AD3-AB54-D9D105B1F62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F9FE58D-4F2E-425F-94F8-74CE8301AEE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jb3VudCI6MSwiaGRpZCI6ImNmYmRmYzk1NWUwMzczMzU0ZTVhZjZlYTA5ZDBiOTA4IiwidXNlckNvdW50IjoxfQ=="/>
  </w:docVars>
  <w:rsids>
    <w:rsidRoot w:val="4FF8335C"/>
    <w:rsid w:val="001D1D2C"/>
    <w:rsid w:val="0032419D"/>
    <w:rsid w:val="008357B6"/>
    <w:rsid w:val="00AA5430"/>
    <w:rsid w:val="00B976C6"/>
    <w:rsid w:val="03E44903"/>
    <w:rsid w:val="162660BB"/>
    <w:rsid w:val="4FF8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4991C98"/>
  <w15:docId w15:val="{BAFB5986-1204-48FA-AB61-9132B161B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angdq\Library\Containers\com.kingsoft.wpsoffice.mac\Data\.kingsoft\office6\templates\download\daee91fb-6d00-4b9d-9984-2285fe1e5095\&#20010;&#20154;&#31616;&#21382;&#20449;&#24687;&#30331;&#35760;&#34920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A61A846-9491-4395-8300-449B5747B14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个人简历信息登记表.docx</Template>
  <TotalTime>14</TotalTime>
  <Pages>11</Pages>
  <Words>586</Words>
  <Characters>3345</Characters>
  <Application>Microsoft Office Word</Application>
  <DocSecurity>0</DocSecurity>
  <Lines>27</Lines>
  <Paragraphs>7</Paragraphs>
  <ScaleCrop>false</ScaleCrop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jiangdq</dc:creator>
  <cp:lastModifiedBy>xj Zeng</cp:lastModifiedBy>
  <cp:revision>4</cp:revision>
  <dcterms:created xsi:type="dcterms:W3CDTF">2022-11-20T22:26:00Z</dcterms:created>
  <dcterms:modified xsi:type="dcterms:W3CDTF">2023-10-19T11:22:00Z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0F4F7B473C3040E19516C7C18C8EF5E4_13</vt:lpwstr>
  </property>
  <property fmtid="{D5CDD505-2E9C-101B-9397-08002B2CF9AE}" pid="4" name="KSOTemplateUUID">
    <vt:lpwstr>v1.0_mb_v/9ZzWOeYkG6dFxVAteaRw==</vt:lpwstr>
  </property>
</Properties>
</file>