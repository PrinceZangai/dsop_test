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80" w:rightFromText="180" w:vertAnchor="page" w:horzAnchor="page" w:tblpX="1272" w:tblpY="1782"/>
        <w:tblOverlap w:val="never"/>
        <w:tblW w:w="947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295"/>
        <w:gridCol w:w="1309"/>
        <w:gridCol w:w="1296"/>
        <w:gridCol w:w="1296"/>
        <w:gridCol w:w="1297"/>
        <w:gridCol w:w="1684"/>
        <w:gridCol w:w="1297"/>
      </w:tblGrid>
      <w:tr w:rsidR="00B976C6" w14:paraId="3EBE58FC" w14:textId="7777777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2D7BD8C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98F8A6F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张本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2BEB7B7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性别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9AB6D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男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F64CA9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出生日期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48BBF790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2022-11-20</w:t>
            </w:r>
          </w:p>
        </w:tc>
        <w:tc>
          <w:tcPr>
            <w:tcW w:w="1354" w:type="dxa"/>
            <w:vMerge w:val="restart"/>
            <w:tcBorders>
              <w:tl2br w:val="nil"/>
              <w:tr2bl w:val="nil"/>
            </w:tcBorders>
            <w:vAlign w:val="center"/>
          </w:tcPr>
          <w:p w14:paraId="6E1535D0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照片</w:t>
            </w:r>
          </w:p>
        </w:tc>
      </w:tr>
      <w:tr w:rsidR="00B976C6" w14:paraId="4D9A1581" w14:textId="77777777">
        <w:trPr>
          <w:trHeight w:val="575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7688F18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民族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146537F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汉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1FE2FCA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籍贯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F7C2D93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江苏南京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9ED4E6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政治面貌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FE56B67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党员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1F565225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3F1A7641" w14:textId="77777777">
        <w:trPr>
          <w:trHeight w:val="592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B37DB5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健康状况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8E58A0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好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38ECA24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婚姻状况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919798B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已婚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158B2D9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2D1F126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18977073624</w:t>
            </w:r>
          </w:p>
        </w:tc>
        <w:tc>
          <w:tcPr>
            <w:tcW w:w="1354" w:type="dxa"/>
            <w:vMerge/>
            <w:tcBorders>
              <w:tl2br w:val="nil"/>
              <w:tr2bl w:val="nil"/>
            </w:tcBorders>
            <w:vAlign w:val="center"/>
          </w:tcPr>
          <w:p w14:paraId="1B1CE8C4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4B3EBAE6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537674A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学历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9826D4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本科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BA63BB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专业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34CD06A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软件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74E4478C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应聘职位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7499CC47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253C09D0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4094F42E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期望薪资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D684E6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  <w:lang w:eastAsia="zh-Hans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10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w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5944FB0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身份证号</w:t>
            </w:r>
          </w:p>
        </w:tc>
        <w:tc>
          <w:tcPr>
            <w:tcW w:w="5415" w:type="dxa"/>
            <w:gridSpan w:val="4"/>
            <w:tcBorders>
              <w:tl2br w:val="nil"/>
              <w:tr2bl w:val="nil"/>
            </w:tcBorders>
            <w:vAlign w:val="center"/>
          </w:tcPr>
          <w:p w14:paraId="75C1C1FD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/>
                <w:sz w:val="24"/>
                <w:szCs w:val="32"/>
              </w:rPr>
              <w:t>542124196105085479</w:t>
            </w:r>
          </w:p>
        </w:tc>
      </w:tr>
      <w:tr w:rsidR="00B976C6" w14:paraId="13D0B85C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B5130A1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现居住址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44C34F94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江苏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省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南京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  <w:lang w:eastAsia="zh-Hans"/>
              </w:rPr>
              <w:t>市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雨花台区宁双路120号</w:t>
            </w:r>
          </w:p>
        </w:tc>
      </w:tr>
      <w:tr w:rsidR="00B976C6" w14:paraId="52E016DA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93D61DC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家庭主要成员</w:t>
            </w:r>
          </w:p>
        </w:tc>
      </w:tr>
      <w:tr w:rsidR="00B976C6" w14:paraId="4F0F4A2C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79D9928B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姓名</w:t>
            </w: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AD7C72C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关系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300B362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工作单位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3CEE8C9F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职位</w:t>
            </w: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26957752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联系电话</w:t>
            </w:r>
          </w:p>
        </w:tc>
      </w:tr>
      <w:tr w:rsidR="00B976C6" w14:paraId="15BA2BCE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89D5B78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67CACA21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9B95563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60DAB68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5757299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41315035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22F379C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087510E0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0E151381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599A0332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4796C03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20349291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1BDEE609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512BA682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129FAEC2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130000AD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1354" w:type="dxa"/>
            <w:tcBorders>
              <w:tl2br w:val="nil"/>
              <w:tr2bl w:val="nil"/>
            </w:tcBorders>
            <w:vAlign w:val="center"/>
          </w:tcPr>
          <w:p w14:paraId="0226A92B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1BC54427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BE7842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教育及工作经历</w:t>
            </w:r>
          </w:p>
        </w:tc>
      </w:tr>
      <w:tr w:rsidR="00B976C6" w14:paraId="7333CC4A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79D4554B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起止时间</w:t>
            </w: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1D9293D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学校名称/工作单位</w:t>
            </w: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630FE0E6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备注</w:t>
            </w:r>
          </w:p>
        </w:tc>
      </w:tr>
      <w:tr w:rsidR="00B976C6" w14:paraId="0ADC3485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53132F0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6B7BE4FF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0B0CF33D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0BB28E86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3CD77F20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3234B9EE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2BCDA7FE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29F4ADE7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5C125696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4690A344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35D43B53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71510573" w14:textId="77777777">
        <w:trPr>
          <w:trHeight w:val="593"/>
        </w:trPr>
        <w:tc>
          <w:tcPr>
            <w:tcW w:w="2706" w:type="dxa"/>
            <w:gridSpan w:val="2"/>
            <w:tcBorders>
              <w:tl2br w:val="nil"/>
              <w:tr2bl w:val="nil"/>
            </w:tcBorders>
            <w:vAlign w:val="center"/>
          </w:tcPr>
          <w:p w14:paraId="2AC04D16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4060" w:type="dxa"/>
            <w:gridSpan w:val="3"/>
            <w:tcBorders>
              <w:tl2br w:val="nil"/>
              <w:tr2bl w:val="nil"/>
            </w:tcBorders>
            <w:vAlign w:val="center"/>
          </w:tcPr>
          <w:p w14:paraId="2E5A1A7D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  <w:tc>
          <w:tcPr>
            <w:tcW w:w="2708" w:type="dxa"/>
            <w:gridSpan w:val="2"/>
            <w:tcBorders>
              <w:tl2br w:val="nil"/>
              <w:tr2bl w:val="nil"/>
            </w:tcBorders>
            <w:vAlign w:val="center"/>
          </w:tcPr>
          <w:p w14:paraId="51B6EA8D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76FE6256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4C4B1200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获得荣誉</w:t>
            </w:r>
          </w:p>
        </w:tc>
      </w:tr>
      <w:tr w:rsidR="00B976C6" w14:paraId="262F6605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180F835E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068B52A1" w14:textId="77777777">
        <w:trPr>
          <w:trHeight w:val="593"/>
        </w:trPr>
        <w:tc>
          <w:tcPr>
            <w:tcW w:w="9474" w:type="dxa"/>
            <w:gridSpan w:val="7"/>
            <w:tcBorders>
              <w:tl2br w:val="nil"/>
              <w:tr2bl w:val="nil"/>
            </w:tcBorders>
            <w:vAlign w:val="center"/>
          </w:tcPr>
          <w:p w14:paraId="0369A27D" w14:textId="77777777" w:rsidR="00B976C6" w:rsidRDefault="00B976C6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</w:p>
        </w:tc>
      </w:tr>
      <w:tr w:rsidR="00B976C6" w14:paraId="2BB0BA65" w14:textId="77777777">
        <w:trPr>
          <w:trHeight w:val="593"/>
        </w:trPr>
        <w:tc>
          <w:tcPr>
            <w:tcW w:w="1353" w:type="dxa"/>
            <w:tcBorders>
              <w:tl2br w:val="nil"/>
              <w:tr2bl w:val="nil"/>
            </w:tcBorders>
            <w:vAlign w:val="center"/>
          </w:tcPr>
          <w:p w14:paraId="29EDAD53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到岗时间</w:t>
            </w:r>
          </w:p>
        </w:tc>
        <w:tc>
          <w:tcPr>
            <w:tcW w:w="8121" w:type="dxa"/>
            <w:gridSpan w:val="6"/>
            <w:tcBorders>
              <w:tl2br w:val="nil"/>
              <w:tr2bl w:val="nil"/>
            </w:tcBorders>
            <w:vAlign w:val="center"/>
          </w:tcPr>
          <w:p w14:paraId="1E1F23E5" w14:textId="77777777" w:rsidR="00B976C6" w:rsidRDefault="00000000">
            <w:pPr>
              <w:jc w:val="center"/>
              <w:rPr>
                <w:rFonts w:ascii="汉仪中简黑简" w:eastAsia="汉仪中简黑简" w:hAnsi="汉仪中简黑简" w:cs="汉仪中简黑简"/>
                <w:sz w:val="24"/>
                <w:szCs w:val="32"/>
              </w:rPr>
            </w:pP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>一周内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   半个月内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t xml:space="preserve">        一个月内</w:t>
            </w:r>
            <w:r>
              <w:rPr>
                <w:rFonts w:ascii="汉仪中简黑简" w:eastAsia="汉仪中简黑简" w:hAnsi="汉仪中简黑简" w:cs="汉仪中简黑简" w:hint="eastAsia"/>
                <w:sz w:val="24"/>
                <w:szCs w:val="32"/>
              </w:rPr>
              <w:sym w:font="Wingdings" w:char="00A8"/>
            </w:r>
          </w:p>
        </w:tc>
      </w:tr>
    </w:tbl>
    <w:p w14:paraId="35EB82FE" w14:textId="77777777" w:rsidR="00B976C6" w:rsidRDefault="00000000">
      <w:pPr>
        <w:rPr>
          <w:rFonts w:hint="eastAsia"/>
        </w:rPr>
        <w:sectPr w:rsidR="00B976C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E2A7E" wp14:editId="49510508">
                <wp:simplePos x="0" y="0"/>
                <wp:positionH relativeFrom="column">
                  <wp:posOffset>1167130</wp:posOffset>
                </wp:positionH>
                <wp:positionV relativeFrom="paragraph">
                  <wp:posOffset>-304165</wp:posOffset>
                </wp:positionV>
                <wp:extent cx="3048000" cy="46990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10130" y="610235"/>
                          <a:ext cx="30480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DBBE" w14:textId="77777777" w:rsidR="00B976C6" w:rsidRDefault="00000000">
                            <w:pPr>
                              <w:jc w:val="distribute"/>
                              <w:rPr>
                                <w:rFonts w:ascii="汉仪中简黑简" w:eastAsia="汉仪中简黑简" w:hAnsi="汉仪中简黑简" w:cs="汉仪中简黑简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汉仪中简黑简" w:eastAsia="汉仪中简黑简" w:hAnsi="汉仪中简黑简" w:cs="汉仪中简黑简" w:hint="eastAsia"/>
                                <w:b/>
                                <w:bCs/>
                                <w:sz w:val="36"/>
                                <w:szCs w:val="44"/>
                              </w:rPr>
                              <w:t>个人简历信息登记表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1E2A7E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91.9pt;margin-top:-23.95pt;width:240pt;height:3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" filled="f" stroked="f" strokeweight=".5pt">
                <v:textbox>
                  <w:txbxContent>
                    <w:p w14:paraId="35CEDBBE" w14:textId="77777777" w:rsidR="00B976C6" w:rsidRDefault="00000000">
                      <w:pPr>
                        <w:jc w:val="distribute"/>
                        <w:rPr>
                          <w:rFonts w:ascii="汉仪中简黑简" w:eastAsia="汉仪中简黑简" w:hAnsi="汉仪中简黑简" w:cs="汉仪中简黑简"/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rFonts w:ascii="汉仪中简黑简" w:eastAsia="汉仪中简黑简" w:hAnsi="汉仪中简黑简" w:cs="汉仪中简黑简" w:hint="eastAsia"/>
                          <w:b/>
                          <w:bCs/>
                          <w:sz w:val="36"/>
                          <w:szCs w:val="44"/>
                        </w:rPr>
                        <w:t>个人简历信息登记表</w:t>
                      </w:r>
                    </w:p>
                  </w:txbxContent>
                </v:textbox>
              </v:shape>
            </w:pict>
          </mc:Fallback>
        </mc:AlternateContent>
      </w:r>
    </w:p>
    <w:p w14:paraId="270D1CFF" w14:textId="39918FDA" w:rsidR="00B976C6" w:rsidRDefault="00B976C6" w:rsidP="00AA5430">
      <w:pPr>
        <w:rPr>
          <w:rFonts w:hint="eastAsia"/>
        </w:rPr>
      </w:pPr>
    </w:p>
    <w:sectPr w:rsidR="00B97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19A8D17-5A02-47D1-8DA3-6F3D2BA8EFF7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7427C98-5146-4946-B97C-29226362FE2E}"/>
  </w:font>
  <w:font w:name="汉仪中简黑简">
    <w:charset w:val="86"/>
    <w:family w:val="auto"/>
    <w:pitch w:val="default"/>
    <w:sig w:usb0="00000000" w:usb1="00000000" w:usb2="00000000" w:usb3="00000000" w:csb0="00060000" w:csb1="00000000"/>
    <w:embedRegular r:id="rId3" w:subsetted="1" w:fontKey="{91F260C5-3BE9-46EA-BF28-75714F645347}"/>
    <w:embedBold r:id="rId4" w:subsetted="1" w:fontKey="{DD88768F-69F5-47D6-9FD4-6C33EA1C6C4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AC54CB21-FF71-483C-858F-18C1CA92A4B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DDCE223-CF10-4051-A0E5-CFA7E6D2BA5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embedSystemFont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F8335C"/>
    <w:rsid w:val="00AA5430"/>
    <w:rsid w:val="00B976C6"/>
    <w:rsid w:val="162660BB"/>
    <w:rsid w:val="4FF8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3B3A37A"/>
  <w15:docId w15:val="{81764834-469C-43D8-9944-DAFEAD761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angdq\Library\Containers\com.kingsoft.wpsoffice.mac\Data\.kingsoft\office6\templates\download\daee91fb-6d00-4b9d-9984-2285fe1e5095\&#20010;&#20154;&#31616;&#21382;&#20449;&#24687;&#30331;&#35760;&#3492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61A846-9491-4395-8300-449B5747B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个人简历信息登记表.docx</Template>
  <TotalTime>7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jiangdq</dc:creator>
  <cp:lastModifiedBy>yuanminmin0414@outlook.com</cp:lastModifiedBy>
  <cp:revision>2</cp:revision>
  <dcterms:created xsi:type="dcterms:W3CDTF">2022-11-20T22:26:00Z</dcterms:created>
  <dcterms:modified xsi:type="dcterms:W3CDTF">2023-06-01T08:04:00Z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2052-5.0.0.7547</vt:lpwstr>
  </property>
  <property fmtid="{D5CDD505-2E9C-101B-9397-08002B2CF9AE}" pid="3" name="ICV">
    <vt:lpwstr>C6ADAFFBCF60FFFC12397A6357D20DDB</vt:lpwstr>
  </property>
  <property fmtid="{D5CDD505-2E9C-101B-9397-08002B2CF9AE}" pid="4" name="KSOTemplateUUID">
    <vt:lpwstr>v1.0_mb_v/9ZzWOeYkG6dFxVAteaRw==</vt:lpwstr>
  </property>
</Properties>
</file>